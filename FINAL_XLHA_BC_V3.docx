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A7363" w14:textId="77777777" w:rsidR="003218FF" w:rsidRPr="00B65DE1" w:rsidRDefault="003218FF" w:rsidP="003218FF">
      <w:pPr>
        <w:suppressAutoHyphens/>
        <w:autoSpaceDE w:val="0"/>
        <w:autoSpaceDN w:val="0"/>
        <w:adjustRightInd w:val="0"/>
        <w:jc w:val="center"/>
        <w:rPr>
          <w:sz w:val="28"/>
          <w:szCs w:val="28"/>
          <w:lang w:val="en"/>
        </w:rPr>
      </w:pPr>
      <w:r w:rsidRPr="00B65DE1">
        <w:rPr>
          <w:bCs/>
          <w:sz w:val="28"/>
          <w:szCs w:val="28"/>
          <w:lang w:val="en"/>
        </w:rPr>
        <w:t xml:space="preserve">TỔNG LIÊN ĐOÀN LAO ĐỘNG VIỆT NAM </w:t>
      </w:r>
    </w:p>
    <w:p w14:paraId="7F6949EB" w14:textId="77777777" w:rsidR="003218FF" w:rsidRPr="00B65DE1" w:rsidRDefault="003218FF" w:rsidP="003218FF">
      <w:pPr>
        <w:suppressAutoHyphens/>
        <w:autoSpaceDE w:val="0"/>
        <w:autoSpaceDN w:val="0"/>
        <w:adjustRightInd w:val="0"/>
        <w:jc w:val="center"/>
        <w:rPr>
          <w:sz w:val="28"/>
          <w:szCs w:val="28"/>
        </w:rPr>
      </w:pPr>
      <w:r w:rsidRPr="00B65DE1">
        <w:rPr>
          <w:bCs/>
          <w:sz w:val="28"/>
          <w:szCs w:val="28"/>
          <w:lang w:val="en"/>
        </w:rPr>
        <w:t>TR</w:t>
      </w:r>
      <w:r w:rsidRPr="00B65DE1">
        <w:rPr>
          <w:bCs/>
          <w:sz w:val="28"/>
          <w:szCs w:val="28"/>
          <w:lang w:val="vi-VN"/>
        </w:rPr>
        <w:t>ƯỜNG ĐẠI HỌC TÔN ĐỨC THẮNG</w:t>
      </w:r>
      <w:r w:rsidRPr="00B65DE1">
        <w:rPr>
          <w:sz w:val="28"/>
          <w:szCs w:val="28"/>
          <w:lang w:val="vi-VN"/>
        </w:rPr>
        <w:t xml:space="preserve"> </w:t>
      </w:r>
    </w:p>
    <w:p w14:paraId="0545BBFA" w14:textId="77777777" w:rsidR="003218FF" w:rsidRPr="00B65DE1" w:rsidRDefault="003218FF" w:rsidP="003218FF">
      <w:pPr>
        <w:suppressAutoHyphens/>
        <w:autoSpaceDE w:val="0"/>
        <w:autoSpaceDN w:val="0"/>
        <w:adjustRightInd w:val="0"/>
        <w:jc w:val="center"/>
        <w:rPr>
          <w:sz w:val="28"/>
          <w:szCs w:val="28"/>
          <w:lang w:val="en"/>
        </w:rPr>
      </w:pPr>
      <w:r w:rsidRPr="00B65DE1">
        <w:rPr>
          <w:bCs/>
          <w:sz w:val="28"/>
          <w:szCs w:val="28"/>
          <w:lang w:val="en"/>
        </w:rPr>
        <w:t xml:space="preserve">KHOA CÔNG NGHỆ THÔNG TIN </w:t>
      </w:r>
    </w:p>
    <w:p w14:paraId="5F49262F" w14:textId="18CDB102" w:rsidR="003218FF" w:rsidRPr="00B65DE1" w:rsidRDefault="006343EB" w:rsidP="003218FF">
      <w:pPr>
        <w:suppressAutoHyphens/>
        <w:autoSpaceDE w:val="0"/>
        <w:autoSpaceDN w:val="0"/>
        <w:adjustRightInd w:val="0"/>
        <w:ind w:firstLine="720"/>
        <w:jc w:val="center"/>
        <w:rPr>
          <w:lang w:val="en"/>
        </w:rPr>
      </w:pPr>
      <w:r w:rsidRPr="00B65DE1">
        <w:rPr>
          <w:noProof/>
        </w:rPr>
        <w:drawing>
          <wp:anchor distT="0" distB="0" distL="114300" distR="114300" simplePos="0" relativeHeight="251654144" behindDoc="0" locked="0" layoutInCell="1" allowOverlap="1" wp14:anchorId="7EFF6EE5" wp14:editId="03E5F1EC">
            <wp:simplePos x="0" y="0"/>
            <wp:positionH relativeFrom="column">
              <wp:posOffset>1951034</wp:posOffset>
            </wp:positionH>
            <wp:positionV relativeFrom="paragraph">
              <wp:posOffset>177171</wp:posOffset>
            </wp:positionV>
            <wp:extent cx="1811691" cy="1006608"/>
            <wp:effectExtent l="0" t="0" r="0" b="3175"/>
            <wp:wrapNone/>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1691" cy="1006608"/>
                    </a:xfrm>
                    <a:prstGeom prst="rect">
                      <a:avLst/>
                    </a:prstGeom>
                  </pic:spPr>
                </pic:pic>
              </a:graphicData>
            </a:graphic>
            <wp14:sizeRelH relativeFrom="margin">
              <wp14:pctWidth>0</wp14:pctWidth>
            </wp14:sizeRelH>
            <wp14:sizeRelV relativeFrom="margin">
              <wp14:pctHeight>0</wp14:pctHeight>
            </wp14:sizeRelV>
          </wp:anchor>
        </w:drawing>
      </w:r>
    </w:p>
    <w:p w14:paraId="144AB40A" w14:textId="2D4DB2B6" w:rsidR="003218FF" w:rsidRPr="00B65DE1" w:rsidRDefault="003218FF" w:rsidP="003218FF">
      <w:pPr>
        <w:suppressAutoHyphens/>
        <w:autoSpaceDE w:val="0"/>
        <w:autoSpaceDN w:val="0"/>
        <w:adjustRightInd w:val="0"/>
        <w:ind w:firstLine="720"/>
        <w:jc w:val="center"/>
        <w:rPr>
          <w:bCs/>
          <w:sz w:val="28"/>
          <w:szCs w:val="28"/>
          <w:lang w:val="en"/>
        </w:rPr>
      </w:pPr>
    </w:p>
    <w:p w14:paraId="10E9AABE" w14:textId="77777777" w:rsidR="003218FF" w:rsidRPr="00B65DE1" w:rsidRDefault="003218FF" w:rsidP="003218FF">
      <w:pPr>
        <w:suppressAutoHyphens/>
        <w:autoSpaceDE w:val="0"/>
        <w:autoSpaceDN w:val="0"/>
        <w:adjustRightInd w:val="0"/>
        <w:ind w:firstLine="720"/>
        <w:rPr>
          <w:bCs/>
          <w:sz w:val="28"/>
          <w:szCs w:val="28"/>
          <w:lang w:val="en"/>
        </w:rPr>
      </w:pPr>
    </w:p>
    <w:p w14:paraId="556BE5DB" w14:textId="579FBEEC" w:rsidR="00E55EA4" w:rsidRPr="00B65DE1" w:rsidRDefault="00E55EA4" w:rsidP="00BB4490">
      <w:pPr>
        <w:suppressAutoHyphens/>
        <w:autoSpaceDE w:val="0"/>
        <w:autoSpaceDN w:val="0"/>
        <w:adjustRightInd w:val="0"/>
        <w:spacing w:line="360" w:lineRule="auto"/>
        <w:jc w:val="center"/>
        <w:rPr>
          <w:bCs/>
          <w:sz w:val="32"/>
          <w:szCs w:val="32"/>
          <w:lang w:val="en"/>
        </w:rPr>
      </w:pPr>
    </w:p>
    <w:p w14:paraId="266C4E0F" w14:textId="5AA3AC77" w:rsidR="00D85E14" w:rsidRPr="00B65DE1" w:rsidRDefault="00D85E14" w:rsidP="00BB4490">
      <w:pPr>
        <w:suppressAutoHyphens/>
        <w:autoSpaceDE w:val="0"/>
        <w:autoSpaceDN w:val="0"/>
        <w:adjustRightInd w:val="0"/>
        <w:spacing w:line="360" w:lineRule="auto"/>
        <w:jc w:val="center"/>
        <w:rPr>
          <w:bCs/>
          <w:sz w:val="32"/>
          <w:szCs w:val="32"/>
          <w:lang w:val="en"/>
        </w:rPr>
      </w:pPr>
    </w:p>
    <w:p w14:paraId="541C4A8A" w14:textId="77777777" w:rsidR="00D85E14" w:rsidRPr="00B65DE1" w:rsidRDefault="00D85E14" w:rsidP="00BB4490">
      <w:pPr>
        <w:suppressAutoHyphens/>
        <w:autoSpaceDE w:val="0"/>
        <w:autoSpaceDN w:val="0"/>
        <w:adjustRightInd w:val="0"/>
        <w:spacing w:line="360" w:lineRule="auto"/>
        <w:jc w:val="center"/>
        <w:rPr>
          <w:bCs/>
          <w:sz w:val="32"/>
          <w:szCs w:val="32"/>
          <w:lang w:val="en"/>
        </w:rPr>
      </w:pPr>
    </w:p>
    <w:p w14:paraId="6F47FCF5" w14:textId="55A767B2" w:rsidR="003218FF" w:rsidRPr="00B65DE1" w:rsidRDefault="00EB6DA8" w:rsidP="00BB4490">
      <w:pPr>
        <w:suppressAutoHyphens/>
        <w:autoSpaceDE w:val="0"/>
        <w:autoSpaceDN w:val="0"/>
        <w:adjustRightInd w:val="0"/>
        <w:spacing w:line="360" w:lineRule="auto"/>
        <w:jc w:val="center"/>
        <w:rPr>
          <w:bCs/>
          <w:sz w:val="32"/>
          <w:szCs w:val="32"/>
          <w:lang w:val="en"/>
        </w:rPr>
      </w:pPr>
      <w:r>
        <w:rPr>
          <w:bCs/>
          <w:sz w:val="32"/>
          <w:szCs w:val="32"/>
          <w:lang w:val="en"/>
        </w:rPr>
        <w:t>BÁO CÁO CUỐI KỲ</w:t>
      </w:r>
    </w:p>
    <w:p w14:paraId="07C31AEA" w14:textId="7276F5B0" w:rsidR="00D55381" w:rsidRPr="00B65DE1" w:rsidRDefault="00B41DED" w:rsidP="00BB4490">
      <w:pPr>
        <w:suppressAutoHyphens/>
        <w:autoSpaceDE w:val="0"/>
        <w:autoSpaceDN w:val="0"/>
        <w:adjustRightInd w:val="0"/>
        <w:spacing w:line="360" w:lineRule="auto"/>
        <w:jc w:val="center"/>
        <w:rPr>
          <w:bCs/>
          <w:sz w:val="32"/>
          <w:szCs w:val="32"/>
          <w:lang w:val="en"/>
        </w:rPr>
      </w:pPr>
      <w:r w:rsidRPr="00B65DE1">
        <w:rPr>
          <w:bCs/>
          <w:sz w:val="32"/>
          <w:szCs w:val="32"/>
          <w:lang w:val="en"/>
        </w:rPr>
        <w:t xml:space="preserve">MÔN </w:t>
      </w:r>
      <w:r w:rsidR="00295D48">
        <w:rPr>
          <w:bCs/>
          <w:sz w:val="32"/>
          <w:szCs w:val="32"/>
          <w:lang w:val="en"/>
        </w:rPr>
        <w:t>PHÂN TÍCH XÁC SUẤT VÀ GIẢI THUẬT NGẪU NHIÊN</w:t>
      </w:r>
      <w:r w:rsidR="00594C56" w:rsidRPr="00B65DE1">
        <w:rPr>
          <w:bCs/>
          <w:sz w:val="32"/>
          <w:szCs w:val="32"/>
          <w:lang w:val="en"/>
        </w:rPr>
        <w:t xml:space="preserve">   </w:t>
      </w:r>
    </w:p>
    <w:p w14:paraId="37C03D36" w14:textId="77777777" w:rsidR="003218FF" w:rsidRPr="00B65DE1" w:rsidRDefault="007E7FF7" w:rsidP="003218FF">
      <w:pPr>
        <w:suppressAutoHyphens/>
        <w:autoSpaceDE w:val="0"/>
        <w:autoSpaceDN w:val="0"/>
        <w:adjustRightInd w:val="0"/>
        <w:spacing w:line="360" w:lineRule="auto"/>
        <w:ind w:firstLine="720"/>
        <w:jc w:val="center"/>
        <w:rPr>
          <w:bCs/>
          <w:sz w:val="32"/>
          <w:szCs w:val="32"/>
          <w:lang w:val="en"/>
        </w:rPr>
      </w:pPr>
      <w:r w:rsidRPr="00B65DE1">
        <w:rPr>
          <w:bCs/>
          <w:sz w:val="32"/>
          <w:szCs w:val="32"/>
          <w:lang w:val="en"/>
        </w:rPr>
        <w:t xml:space="preserve"> </w:t>
      </w:r>
    </w:p>
    <w:p w14:paraId="64F92458" w14:textId="77777777" w:rsidR="003218FF" w:rsidRPr="00B65DE1" w:rsidRDefault="003218FF" w:rsidP="003218FF">
      <w:pPr>
        <w:suppressAutoHyphens/>
        <w:autoSpaceDE w:val="0"/>
        <w:autoSpaceDN w:val="0"/>
        <w:adjustRightInd w:val="0"/>
        <w:spacing w:line="360" w:lineRule="auto"/>
        <w:rPr>
          <w:bCs/>
          <w:lang w:val="en"/>
        </w:rPr>
      </w:pPr>
    </w:p>
    <w:p w14:paraId="44F43B1B" w14:textId="3B5D34E9" w:rsidR="003218FF" w:rsidRPr="00B65DE1" w:rsidRDefault="00834862" w:rsidP="006C4F1B">
      <w:pPr>
        <w:suppressAutoHyphens/>
        <w:autoSpaceDE w:val="0"/>
        <w:autoSpaceDN w:val="0"/>
        <w:adjustRightInd w:val="0"/>
        <w:spacing w:line="360" w:lineRule="auto"/>
        <w:jc w:val="center"/>
        <w:rPr>
          <w:bCs/>
          <w:sz w:val="48"/>
          <w:szCs w:val="48"/>
          <w:lang w:val="en"/>
        </w:rPr>
      </w:pPr>
      <w:r w:rsidRPr="00B65DE1">
        <w:rPr>
          <w:bCs/>
          <w:sz w:val="48"/>
          <w:szCs w:val="48"/>
          <w:lang w:val="en"/>
        </w:rPr>
        <w:t xml:space="preserve">ĐỀ TÀI: </w:t>
      </w:r>
      <w:r w:rsidR="00C66660" w:rsidRPr="00B65DE1">
        <w:rPr>
          <w:bCs/>
          <w:sz w:val="48"/>
          <w:szCs w:val="48"/>
          <w:lang w:val="en"/>
        </w:rPr>
        <w:t>PREDICTING THE DIRECTION OF STOCK MARKET PRICES USING RANDOM FOREST</w:t>
      </w:r>
    </w:p>
    <w:p w14:paraId="688C4D4D" w14:textId="77777777" w:rsidR="003218FF" w:rsidRPr="00B65DE1" w:rsidRDefault="00291721" w:rsidP="003218FF">
      <w:pPr>
        <w:suppressAutoHyphens/>
        <w:autoSpaceDE w:val="0"/>
        <w:autoSpaceDN w:val="0"/>
        <w:adjustRightInd w:val="0"/>
        <w:spacing w:line="360" w:lineRule="auto"/>
        <w:ind w:firstLine="720"/>
        <w:jc w:val="center"/>
        <w:rPr>
          <w:sz w:val="28"/>
          <w:szCs w:val="28"/>
          <w:lang w:val="en"/>
        </w:rPr>
      </w:pPr>
      <w:r w:rsidRPr="00B65DE1">
        <w:rPr>
          <w:sz w:val="28"/>
          <w:szCs w:val="28"/>
          <w:lang w:val="en"/>
        </w:rPr>
        <w:t xml:space="preserve"> </w:t>
      </w:r>
    </w:p>
    <w:p w14:paraId="5F21C20F" w14:textId="77777777" w:rsidR="003218FF" w:rsidRPr="00B65DE1" w:rsidRDefault="003218FF" w:rsidP="003218FF">
      <w:pPr>
        <w:suppressAutoHyphens/>
        <w:autoSpaceDE w:val="0"/>
        <w:autoSpaceDN w:val="0"/>
        <w:adjustRightInd w:val="0"/>
        <w:spacing w:line="360" w:lineRule="auto"/>
        <w:jc w:val="both"/>
        <w:rPr>
          <w:bCs/>
          <w:lang w:val="en"/>
        </w:rPr>
      </w:pPr>
    </w:p>
    <w:p w14:paraId="3484FC68" w14:textId="6CD3DFF8" w:rsidR="00E55EA4" w:rsidRPr="00B65DE1" w:rsidRDefault="00DB7595" w:rsidP="003218FF">
      <w:pPr>
        <w:suppressAutoHyphens/>
        <w:autoSpaceDE w:val="0"/>
        <w:autoSpaceDN w:val="0"/>
        <w:adjustRightInd w:val="0"/>
        <w:spacing w:line="360" w:lineRule="auto"/>
        <w:jc w:val="both"/>
        <w:rPr>
          <w:bCs/>
          <w:color w:val="FF0000"/>
          <w:lang w:val="en"/>
        </w:rPr>
      </w:pPr>
      <w:r w:rsidRPr="00B65DE1">
        <w:rPr>
          <w:bCs/>
          <w:color w:val="FF0000"/>
          <w:lang w:val="en"/>
        </w:rPr>
        <w:t xml:space="preserve"> </w:t>
      </w:r>
    </w:p>
    <w:p w14:paraId="0A9A9D53" w14:textId="77777777" w:rsidR="003218FF" w:rsidRPr="00B65DE1" w:rsidRDefault="003218FF" w:rsidP="003218FF">
      <w:pPr>
        <w:suppressAutoHyphens/>
        <w:autoSpaceDE w:val="0"/>
        <w:autoSpaceDN w:val="0"/>
        <w:adjustRightInd w:val="0"/>
        <w:spacing w:line="360" w:lineRule="auto"/>
        <w:jc w:val="both"/>
        <w:rPr>
          <w:bCs/>
          <w:lang w:val="en"/>
        </w:rPr>
      </w:pPr>
    </w:p>
    <w:p w14:paraId="6892268F" w14:textId="77777777" w:rsidR="003218FF" w:rsidRPr="00B65DE1" w:rsidRDefault="003218FF" w:rsidP="003218FF">
      <w:pPr>
        <w:suppressAutoHyphens/>
        <w:autoSpaceDE w:val="0"/>
        <w:autoSpaceDN w:val="0"/>
        <w:adjustRightInd w:val="0"/>
        <w:spacing w:line="360" w:lineRule="auto"/>
        <w:jc w:val="both"/>
        <w:rPr>
          <w:bCs/>
          <w:lang w:val="en"/>
        </w:rPr>
      </w:pPr>
    </w:p>
    <w:p w14:paraId="49DE18A3" w14:textId="77777777" w:rsidR="003218FF" w:rsidRPr="00B65DE1" w:rsidRDefault="003218FF" w:rsidP="003218FF">
      <w:pPr>
        <w:suppressAutoHyphens/>
        <w:autoSpaceDE w:val="0"/>
        <w:autoSpaceDN w:val="0"/>
        <w:adjustRightInd w:val="0"/>
        <w:spacing w:line="360" w:lineRule="auto"/>
        <w:jc w:val="both"/>
        <w:rPr>
          <w:bCs/>
          <w:lang w:val="en"/>
        </w:rPr>
      </w:pPr>
    </w:p>
    <w:p w14:paraId="6863F323" w14:textId="6294248E" w:rsidR="003218FF" w:rsidRPr="00B65DE1" w:rsidRDefault="003218FF" w:rsidP="003218FF">
      <w:pPr>
        <w:suppressAutoHyphens/>
        <w:autoSpaceDE w:val="0"/>
        <w:autoSpaceDN w:val="0"/>
        <w:adjustRightInd w:val="0"/>
        <w:spacing w:line="360" w:lineRule="auto"/>
        <w:jc w:val="right"/>
        <w:rPr>
          <w:sz w:val="28"/>
          <w:szCs w:val="28"/>
        </w:rPr>
      </w:pPr>
      <w:r w:rsidRPr="00B65DE1">
        <w:rPr>
          <w:i/>
          <w:sz w:val="28"/>
          <w:szCs w:val="28"/>
          <w:lang w:val="en"/>
        </w:rPr>
        <w:t>Người h</w:t>
      </w:r>
      <w:r w:rsidRPr="00B65DE1">
        <w:rPr>
          <w:i/>
          <w:sz w:val="28"/>
          <w:szCs w:val="28"/>
          <w:lang w:val="vi-VN"/>
        </w:rPr>
        <w:t>ướng dẫn</w:t>
      </w:r>
      <w:r w:rsidRPr="00B65DE1">
        <w:rPr>
          <w:sz w:val="28"/>
          <w:szCs w:val="28"/>
          <w:lang w:val="vi-VN"/>
        </w:rPr>
        <w:t>:</w:t>
      </w:r>
      <w:r w:rsidR="00BB20B3" w:rsidRPr="00B65DE1">
        <w:rPr>
          <w:sz w:val="28"/>
          <w:szCs w:val="28"/>
          <w:lang w:val="vi-VN"/>
        </w:rPr>
        <w:t xml:space="preserve"> </w:t>
      </w:r>
      <w:r w:rsidR="00BB20B3" w:rsidRPr="00B65DE1">
        <w:rPr>
          <w:sz w:val="28"/>
          <w:szCs w:val="28"/>
        </w:rPr>
        <w:t xml:space="preserve">TS. </w:t>
      </w:r>
      <w:r w:rsidR="00E87750" w:rsidRPr="00B65DE1">
        <w:rPr>
          <w:sz w:val="28"/>
          <w:szCs w:val="28"/>
        </w:rPr>
        <w:t>NGUYỄN CHÍ THIỆN</w:t>
      </w:r>
    </w:p>
    <w:p w14:paraId="0C074EE0" w14:textId="606A0588" w:rsidR="00260633" w:rsidRPr="00B65DE1" w:rsidRDefault="003218FF" w:rsidP="00260633">
      <w:pPr>
        <w:suppressAutoHyphens/>
        <w:autoSpaceDE w:val="0"/>
        <w:autoSpaceDN w:val="0"/>
        <w:adjustRightInd w:val="0"/>
        <w:spacing w:line="360" w:lineRule="auto"/>
        <w:jc w:val="right"/>
        <w:rPr>
          <w:sz w:val="28"/>
          <w:szCs w:val="28"/>
        </w:rPr>
      </w:pPr>
      <w:r w:rsidRPr="00B65DE1">
        <w:rPr>
          <w:i/>
          <w:sz w:val="28"/>
          <w:szCs w:val="28"/>
          <w:lang w:val="vi-VN"/>
        </w:rPr>
        <w:t>Người thực hiện</w:t>
      </w:r>
      <w:r w:rsidRPr="00B65DE1">
        <w:rPr>
          <w:sz w:val="28"/>
          <w:szCs w:val="28"/>
          <w:lang w:val="vi-VN"/>
        </w:rPr>
        <w:t>:</w:t>
      </w:r>
      <w:r w:rsidRPr="00B65DE1">
        <w:rPr>
          <w:bCs/>
          <w:sz w:val="28"/>
          <w:szCs w:val="28"/>
          <w:lang w:val="vi-VN"/>
        </w:rPr>
        <w:t xml:space="preserve"> </w:t>
      </w:r>
      <w:r w:rsidR="00E87750" w:rsidRPr="00B65DE1">
        <w:rPr>
          <w:sz w:val="28"/>
          <w:szCs w:val="28"/>
        </w:rPr>
        <w:t>NGUYỄN VŨ KHOA</w:t>
      </w:r>
      <w:r w:rsidR="00260633" w:rsidRPr="00B65DE1">
        <w:rPr>
          <w:sz w:val="28"/>
          <w:szCs w:val="28"/>
        </w:rPr>
        <w:t xml:space="preserve"> – MSHV: </w:t>
      </w:r>
      <w:r w:rsidR="00E87750" w:rsidRPr="00B65DE1">
        <w:rPr>
          <w:sz w:val="28"/>
          <w:szCs w:val="28"/>
        </w:rPr>
        <w:t>51503245</w:t>
      </w:r>
    </w:p>
    <w:p w14:paraId="5D738252" w14:textId="0582F540" w:rsidR="003218FF" w:rsidRPr="00B65DE1" w:rsidRDefault="002C3524" w:rsidP="003218FF">
      <w:pPr>
        <w:suppressAutoHyphens/>
        <w:autoSpaceDE w:val="0"/>
        <w:autoSpaceDN w:val="0"/>
        <w:adjustRightInd w:val="0"/>
        <w:spacing w:line="360" w:lineRule="auto"/>
        <w:jc w:val="right"/>
        <w:rPr>
          <w:bCs/>
          <w:sz w:val="28"/>
          <w:szCs w:val="28"/>
        </w:rPr>
      </w:pPr>
      <w:r w:rsidRPr="00B65DE1">
        <w:rPr>
          <w:bCs/>
          <w:sz w:val="28"/>
          <w:szCs w:val="28"/>
        </w:rPr>
        <w:t>VÕ ĐĂNG KHOA</w:t>
      </w:r>
      <w:r w:rsidR="00BB4490" w:rsidRPr="00B65DE1">
        <w:rPr>
          <w:bCs/>
          <w:sz w:val="28"/>
          <w:szCs w:val="28"/>
        </w:rPr>
        <w:t xml:space="preserve"> </w:t>
      </w:r>
      <w:r w:rsidRPr="00B65DE1">
        <w:rPr>
          <w:bCs/>
          <w:sz w:val="28"/>
          <w:szCs w:val="28"/>
        </w:rPr>
        <w:t>–</w:t>
      </w:r>
      <w:r w:rsidR="00BB4490" w:rsidRPr="00B65DE1">
        <w:rPr>
          <w:bCs/>
          <w:sz w:val="28"/>
          <w:szCs w:val="28"/>
        </w:rPr>
        <w:t xml:space="preserve"> MS</w:t>
      </w:r>
      <w:r w:rsidR="00F264BE" w:rsidRPr="00B65DE1">
        <w:rPr>
          <w:bCs/>
          <w:sz w:val="28"/>
          <w:szCs w:val="28"/>
        </w:rPr>
        <w:t>HV</w:t>
      </w:r>
      <w:r w:rsidRPr="00B65DE1">
        <w:rPr>
          <w:bCs/>
          <w:sz w:val="28"/>
          <w:szCs w:val="28"/>
        </w:rPr>
        <w:t>:</w:t>
      </w:r>
      <w:r w:rsidRPr="00B65DE1">
        <w:t xml:space="preserve"> </w:t>
      </w:r>
      <w:r w:rsidRPr="00B65DE1">
        <w:rPr>
          <w:bCs/>
          <w:sz w:val="28"/>
          <w:szCs w:val="28"/>
        </w:rPr>
        <w:t>186005032</w:t>
      </w:r>
    </w:p>
    <w:p w14:paraId="538856A2" w14:textId="1FF45AB2" w:rsidR="003218FF" w:rsidRPr="00B65DE1" w:rsidRDefault="002C3524" w:rsidP="003218FF">
      <w:pPr>
        <w:suppressAutoHyphens/>
        <w:autoSpaceDE w:val="0"/>
        <w:autoSpaceDN w:val="0"/>
        <w:adjustRightInd w:val="0"/>
        <w:spacing w:line="360" w:lineRule="auto"/>
        <w:jc w:val="right"/>
        <w:rPr>
          <w:sz w:val="28"/>
          <w:szCs w:val="28"/>
        </w:rPr>
      </w:pPr>
      <w:r w:rsidRPr="00B65DE1">
        <w:rPr>
          <w:sz w:val="28"/>
          <w:szCs w:val="28"/>
          <w:lang w:val="vi-VN"/>
        </w:rPr>
        <w:t>Lớp</w:t>
      </w:r>
      <w:r w:rsidRPr="00B65DE1">
        <w:rPr>
          <w:bCs/>
          <w:sz w:val="28"/>
          <w:szCs w:val="28"/>
          <w:lang w:val="vi-VN"/>
        </w:rPr>
        <w:t>: 1860053</w:t>
      </w:r>
      <w:r w:rsidRPr="00B65DE1">
        <w:rPr>
          <w:bCs/>
          <w:sz w:val="28"/>
          <w:szCs w:val="28"/>
        </w:rPr>
        <w:t>1</w:t>
      </w:r>
    </w:p>
    <w:p w14:paraId="30706775" w14:textId="6925E7B4" w:rsidR="003218FF" w:rsidRPr="00B65DE1" w:rsidRDefault="002C3524" w:rsidP="003218FF">
      <w:pPr>
        <w:suppressAutoHyphens/>
        <w:autoSpaceDE w:val="0"/>
        <w:autoSpaceDN w:val="0"/>
        <w:adjustRightInd w:val="0"/>
        <w:spacing w:line="360" w:lineRule="auto"/>
        <w:jc w:val="right"/>
        <w:rPr>
          <w:sz w:val="28"/>
          <w:szCs w:val="28"/>
        </w:rPr>
      </w:pPr>
      <w:r w:rsidRPr="00B65DE1">
        <w:rPr>
          <w:sz w:val="28"/>
          <w:szCs w:val="28"/>
          <w:lang w:val="vi-VN"/>
        </w:rPr>
        <w:t>Khoá</w:t>
      </w:r>
      <w:r w:rsidRPr="00B65DE1">
        <w:rPr>
          <w:bCs/>
          <w:sz w:val="28"/>
          <w:szCs w:val="28"/>
          <w:lang w:val="vi-VN"/>
        </w:rPr>
        <w:t>: 2018</w:t>
      </w:r>
    </w:p>
    <w:p w14:paraId="633DCED7" w14:textId="77777777" w:rsidR="003218FF" w:rsidRPr="00B65DE1" w:rsidRDefault="003218FF" w:rsidP="003218FF">
      <w:pPr>
        <w:suppressAutoHyphens/>
        <w:autoSpaceDE w:val="0"/>
        <w:autoSpaceDN w:val="0"/>
        <w:adjustRightInd w:val="0"/>
        <w:jc w:val="center"/>
        <w:rPr>
          <w:bCs/>
          <w:lang w:val="vi-VN"/>
        </w:rPr>
      </w:pPr>
    </w:p>
    <w:p w14:paraId="5534F80E" w14:textId="77777777" w:rsidR="00B118C8" w:rsidRPr="00B65DE1" w:rsidRDefault="003218FF" w:rsidP="00291721">
      <w:pPr>
        <w:suppressAutoHyphens/>
        <w:autoSpaceDE w:val="0"/>
        <w:autoSpaceDN w:val="0"/>
        <w:adjustRightInd w:val="0"/>
        <w:jc w:val="center"/>
        <w:rPr>
          <w:bCs/>
          <w:iCs/>
          <w:sz w:val="28"/>
          <w:szCs w:val="28"/>
        </w:rPr>
        <w:sectPr w:rsidR="00B118C8" w:rsidRPr="00B65DE1" w:rsidSect="00753892">
          <w:headerReference w:type="default" r:id="rId9"/>
          <w:pgSz w:w="12240" w:h="15840" w:code="1"/>
          <w:pgMar w:top="993" w:right="1134" w:bottom="851" w:left="1985"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B65DE1">
        <w:rPr>
          <w:bCs/>
          <w:iCs/>
          <w:sz w:val="28"/>
          <w:szCs w:val="28"/>
          <w:lang w:val="vi-VN"/>
        </w:rPr>
        <w:t>THÀNH PHỐ HỒ CHÍ MINH, NĂM 201</w:t>
      </w:r>
      <w:r w:rsidR="00F264BE" w:rsidRPr="00B65DE1">
        <w:rPr>
          <w:bCs/>
          <w:iCs/>
          <w:sz w:val="28"/>
          <w:szCs w:val="28"/>
        </w:rPr>
        <w:t>9</w:t>
      </w:r>
    </w:p>
    <w:p w14:paraId="6C1D04C7" w14:textId="39BD3090" w:rsidR="00BB2B2A" w:rsidRPr="00B65DE1" w:rsidRDefault="00BB2B2A" w:rsidP="00013899">
      <w:pPr>
        <w:pStyle w:val="Chng"/>
        <w:jc w:val="center"/>
        <w:outlineLvl w:val="0"/>
        <w:rPr>
          <w:b w:val="0"/>
          <w:lang w:val="vi-VN"/>
        </w:rPr>
      </w:pPr>
      <w:bookmarkStart w:id="0" w:name="_Toc5881100"/>
      <w:bookmarkStart w:id="1" w:name="_Toc12109178"/>
      <w:r w:rsidRPr="00B65DE1">
        <w:rPr>
          <w:b w:val="0"/>
          <w:lang w:val="vi-VN"/>
        </w:rPr>
        <w:lastRenderedPageBreak/>
        <w:t>LỜI CẢM ƠN</w:t>
      </w:r>
      <w:bookmarkEnd w:id="0"/>
      <w:bookmarkEnd w:id="1"/>
    </w:p>
    <w:p w14:paraId="368C874C" w14:textId="3E6029D7" w:rsidR="00C61CDE" w:rsidRPr="00B65DE1" w:rsidRDefault="00C61CDE" w:rsidP="00C61CDE">
      <w:pPr>
        <w:pStyle w:val="Nidungvnbn"/>
        <w:rPr>
          <w:lang w:val="vi-VN"/>
        </w:rPr>
      </w:pPr>
      <w:r w:rsidRPr="00B65DE1">
        <w:rPr>
          <w:lang w:val="vi-VN"/>
        </w:rPr>
        <w:t>Trên thực tế không có sự thành công nào mà không gắn liền với những sự hỗ trợ, giúp đỡ dù ít hay nhiều và dù trực tiếp hay gián tiếp của người khác. Trong suốt thời gian từ khi bắt đ</w:t>
      </w:r>
      <w:r w:rsidR="00691795" w:rsidRPr="00B65DE1">
        <w:rPr>
          <w:lang w:val="vi-VN"/>
        </w:rPr>
        <w:t>ầu học tập ở giảng đường của trường</w:t>
      </w:r>
      <w:r w:rsidRPr="00B65DE1">
        <w:rPr>
          <w:lang w:val="vi-VN"/>
        </w:rPr>
        <w:t xml:space="preserve"> đến nay, </w:t>
      </w:r>
      <w:r w:rsidR="003D55C5" w:rsidRPr="00B65DE1">
        <w:t xml:space="preserve">nhóm em </w:t>
      </w:r>
      <w:r w:rsidRPr="00B65DE1">
        <w:rPr>
          <w:lang w:val="vi-VN"/>
        </w:rPr>
        <w:t>đã nhận được rất nhiều sự quan tâm, giúp đỡ của quý Thầy cô, gia đình và bạn bè.</w:t>
      </w:r>
    </w:p>
    <w:p w14:paraId="55663EB4" w14:textId="15DB6CD7" w:rsidR="00C61CDE" w:rsidRPr="00B65DE1" w:rsidRDefault="00C61CDE" w:rsidP="00C61CDE">
      <w:pPr>
        <w:pStyle w:val="Nidungvnbn"/>
        <w:rPr>
          <w:lang w:val="vi-VN"/>
        </w:rPr>
      </w:pPr>
      <w:r w:rsidRPr="00B65DE1">
        <w:rPr>
          <w:lang w:val="vi-VN"/>
        </w:rPr>
        <w:t xml:space="preserve">Với lòng biết ơn sâu sắc nhất, </w:t>
      </w:r>
      <w:r w:rsidR="003D55C5" w:rsidRPr="00B65DE1">
        <w:t>nhóm em</w:t>
      </w:r>
      <w:r w:rsidRPr="00B65DE1">
        <w:rPr>
          <w:lang w:val="vi-VN"/>
        </w:rPr>
        <w:t xml:space="preserve"> xin gửi đến quý Thầy cô ở Khoa Công Nghệ Thông Tin – Trường Đại Học </w:t>
      </w:r>
      <w:r w:rsidRPr="00B65DE1">
        <w:t xml:space="preserve">Tôn Đức Thắng </w:t>
      </w:r>
      <w:r w:rsidRPr="00B65DE1">
        <w:rPr>
          <w:lang w:val="vi-VN"/>
        </w:rPr>
        <w:t xml:space="preserve">đã cùng với tri thức và tâm huyết của mình để truyền </w:t>
      </w:r>
      <w:r w:rsidR="003D55C5" w:rsidRPr="00B65DE1">
        <w:rPr>
          <w:lang w:val="vi-VN"/>
        </w:rPr>
        <w:t>đạt vốn kiến thức quý báu cho chúng em</w:t>
      </w:r>
      <w:r w:rsidRPr="00B65DE1">
        <w:rPr>
          <w:lang w:val="vi-VN"/>
        </w:rPr>
        <w:t xml:space="preserve"> trong suốt thời gian học tập tại trường. Và đặc biệt, trong học kì này, Khoa đã tổ chức cho</w:t>
      </w:r>
      <w:r w:rsidR="003D55C5" w:rsidRPr="00B65DE1">
        <w:t xml:space="preserve"> nhóm</w:t>
      </w:r>
      <w:r w:rsidRPr="00B65DE1">
        <w:rPr>
          <w:lang w:val="vi-VN"/>
        </w:rPr>
        <w:t xml:space="preserve"> em được tiếp cận </w:t>
      </w:r>
      <w:r w:rsidRPr="00B65DE1">
        <w:t xml:space="preserve">tìm hiểu và nghiên cứu đề tài </w:t>
      </w:r>
      <w:r w:rsidR="003D55C5" w:rsidRPr="00B65DE1">
        <w:t xml:space="preserve">Predicting the direction of stock market prices using random forest (Dự đoán hướng của giá thị trường chứng khoán sử dụng rừng ngẫu nhiên) </w:t>
      </w:r>
      <w:r w:rsidRPr="00B65DE1">
        <w:rPr>
          <w:lang w:val="vi-VN"/>
        </w:rPr>
        <w:t>rất hữu ích đối với sinh viên ngành Công Nghệ Thông Tin cũng như tất cả các sinh viên thuộc các chuyên ngành Tin Học khác.</w:t>
      </w:r>
      <w:r w:rsidRPr="00B65DE1">
        <w:t xml:space="preserve"> </w:t>
      </w:r>
      <w:r w:rsidRPr="00B65DE1">
        <w:rPr>
          <w:lang w:val="vi-VN"/>
        </w:rPr>
        <w:t xml:space="preserve">Và trong quá trình </w:t>
      </w:r>
      <w:r w:rsidRPr="00B65DE1">
        <w:t xml:space="preserve">học tập </w:t>
      </w:r>
      <w:r w:rsidR="005E6BA8" w:rsidRPr="00B65DE1">
        <w:rPr>
          <w:lang w:val="vi-VN"/>
        </w:rPr>
        <w:t>tìm hiểu</w:t>
      </w:r>
      <w:r w:rsidRPr="00B65DE1">
        <w:rPr>
          <w:lang w:val="vi-VN"/>
        </w:rPr>
        <w:t xml:space="preserve">, em nhận được nhiều sự giúp đỡ của các cá nhân và tập thể trong </w:t>
      </w:r>
      <w:r w:rsidRPr="00B65DE1">
        <w:t xml:space="preserve">lớp </w:t>
      </w:r>
      <w:r w:rsidRPr="00B65DE1">
        <w:rPr>
          <w:lang w:val="vi-VN"/>
        </w:rPr>
        <w:t xml:space="preserve">cũng như là bên phía thầy cô trường Đại học </w:t>
      </w:r>
      <w:r w:rsidRPr="00B65DE1">
        <w:t xml:space="preserve">Tôn Đức Thắng </w:t>
      </w:r>
      <w:r w:rsidRPr="00B65DE1">
        <w:rPr>
          <w:lang w:val="vi-VN"/>
        </w:rPr>
        <w:t>nói chung và thầy cô khoa Công Nghệ Thông Tin nói riêng.</w:t>
      </w:r>
    </w:p>
    <w:p w14:paraId="2E648D2A" w14:textId="177DBFE4" w:rsidR="00C61CDE" w:rsidRPr="00B65DE1" w:rsidRDefault="00C61CDE" w:rsidP="00C61CDE">
      <w:pPr>
        <w:pStyle w:val="Nidungvnbn"/>
        <w:rPr>
          <w:lang w:val="vi-VN"/>
        </w:rPr>
      </w:pPr>
      <w:r w:rsidRPr="00B65DE1">
        <w:rPr>
          <w:lang w:val="vi-VN"/>
        </w:rPr>
        <w:t>Xin cảm ơn nh</w:t>
      </w:r>
      <w:r w:rsidR="003D55C5" w:rsidRPr="00B65DE1">
        <w:rPr>
          <w:lang w:val="vi-VN"/>
        </w:rPr>
        <w:t>à trường đã tạo điều kiện cho chúng em</w:t>
      </w:r>
      <w:r w:rsidRPr="00B65DE1">
        <w:rPr>
          <w:lang w:val="vi-VN"/>
        </w:rPr>
        <w:t xml:space="preserve"> </w:t>
      </w:r>
      <w:r w:rsidR="00620B7D" w:rsidRPr="00B65DE1">
        <w:t>có cơ hội được học tập</w:t>
      </w:r>
      <w:r w:rsidRPr="00B65DE1">
        <w:t>, nghiên cứu</w:t>
      </w:r>
      <w:r w:rsidR="00620B7D" w:rsidRPr="00B65DE1">
        <w:t>,</w:t>
      </w:r>
      <w:r w:rsidRPr="00B65DE1">
        <w:t xml:space="preserve"> </w:t>
      </w:r>
      <w:r w:rsidRPr="00B65DE1">
        <w:rPr>
          <w:lang w:val="vi-VN"/>
        </w:rPr>
        <w:t>bổ sung</w:t>
      </w:r>
      <w:r w:rsidR="00620B7D" w:rsidRPr="00B65DE1">
        <w:t xml:space="preserve"> kiến thức</w:t>
      </w:r>
      <w:r w:rsidRPr="00B65DE1">
        <w:rPr>
          <w:lang w:val="vi-VN"/>
        </w:rPr>
        <w:t xml:space="preserve"> v</w:t>
      </w:r>
      <w:r w:rsidR="00620B7D" w:rsidRPr="00B65DE1">
        <w:rPr>
          <w:lang w:val="vi-VN"/>
        </w:rPr>
        <w:t>à kiểm chứng thêm những kiến thứ</w:t>
      </w:r>
      <w:r w:rsidRPr="00B65DE1">
        <w:rPr>
          <w:lang w:val="vi-VN"/>
        </w:rPr>
        <w:t>c đã được học ở trường.</w:t>
      </w:r>
    </w:p>
    <w:p w14:paraId="571F331C" w14:textId="0B8C75EB" w:rsidR="00AA2EFE" w:rsidRPr="00B65DE1" w:rsidRDefault="00C61CDE" w:rsidP="00C61CDE">
      <w:pPr>
        <w:pStyle w:val="Nidungvnbn"/>
        <w:ind w:firstLine="0"/>
        <w:rPr>
          <w:lang w:val="vi-VN"/>
        </w:rPr>
      </w:pPr>
      <w:r w:rsidRPr="00B65DE1">
        <w:rPr>
          <w:lang w:val="vi-VN"/>
        </w:rPr>
        <w:t xml:space="preserve">Và cuối cùng </w:t>
      </w:r>
      <w:r w:rsidR="003D55C5" w:rsidRPr="00B65DE1">
        <w:t xml:space="preserve">chúng </w:t>
      </w:r>
      <w:r w:rsidRPr="00B65DE1">
        <w:rPr>
          <w:lang w:val="vi-VN"/>
        </w:rPr>
        <w:t xml:space="preserve">em xin chân thành cảm ơn thầy </w:t>
      </w:r>
      <w:r w:rsidR="003D55C5" w:rsidRPr="00B65DE1">
        <w:t xml:space="preserve">Nguyễn Chí Thiện </w:t>
      </w:r>
      <w:r w:rsidR="003D55C5" w:rsidRPr="00B65DE1">
        <w:rPr>
          <w:lang w:val="vi-VN"/>
        </w:rPr>
        <w:t>đã tận tâm hướng dẫn nhóm</w:t>
      </w:r>
      <w:r w:rsidRPr="00B65DE1">
        <w:rPr>
          <w:lang w:val="vi-VN"/>
        </w:rPr>
        <w:t xml:space="preserve"> qua từng bướ</w:t>
      </w:r>
      <w:r w:rsidR="00620B7D" w:rsidRPr="00B65DE1">
        <w:rPr>
          <w:lang w:val="vi-VN"/>
        </w:rPr>
        <w:t xml:space="preserve">c một để hoàn thành bài báo cáo </w:t>
      </w:r>
      <w:r w:rsidRPr="00B65DE1">
        <w:rPr>
          <w:lang w:val="vi-VN"/>
        </w:rPr>
        <w:t>này. Nếu không có những lời hướng dẫn, dạy bảo của thầy thì em nghĩ bài b</w:t>
      </w:r>
      <w:r w:rsidR="003D55C5" w:rsidRPr="00B65DE1">
        <w:rPr>
          <w:lang w:val="vi-VN"/>
        </w:rPr>
        <w:t>áo cáo này của nhóm em</w:t>
      </w:r>
      <w:r w:rsidRPr="00B65DE1">
        <w:rPr>
          <w:lang w:val="vi-VN"/>
        </w:rPr>
        <w:t xml:space="preserve"> rất khó có thể hoàn thiện được. Một lần nữa, </w:t>
      </w:r>
      <w:r w:rsidR="003D55C5" w:rsidRPr="00B65DE1">
        <w:t xml:space="preserve">chúng </w:t>
      </w:r>
      <w:r w:rsidRPr="00B65DE1">
        <w:rPr>
          <w:lang w:val="vi-VN"/>
        </w:rPr>
        <w:t>em xin chân thành cảm ơn thầy.</w:t>
      </w:r>
    </w:p>
    <w:p w14:paraId="7914BE4F" w14:textId="77777777" w:rsidR="00AA2EFE" w:rsidRPr="00B65DE1" w:rsidRDefault="00AA2EFE" w:rsidP="00AA2EFE">
      <w:pPr>
        <w:autoSpaceDE w:val="0"/>
        <w:autoSpaceDN w:val="0"/>
        <w:adjustRightInd w:val="0"/>
        <w:spacing w:line="360" w:lineRule="auto"/>
        <w:ind w:left="3600"/>
        <w:jc w:val="right"/>
        <w:rPr>
          <w:i/>
          <w:sz w:val="26"/>
          <w:szCs w:val="26"/>
          <w:lang w:val="vi-VN"/>
        </w:rPr>
      </w:pPr>
      <w:r w:rsidRPr="00B65DE1">
        <w:rPr>
          <w:i/>
          <w:sz w:val="26"/>
          <w:szCs w:val="26"/>
          <w:lang w:val="vi-VN"/>
        </w:rPr>
        <w:t>TP. Hồ Chí Minh, ngày   tháng   năm</w:t>
      </w:r>
      <w:r w:rsidRPr="00B65DE1">
        <w:rPr>
          <w:i/>
          <w:sz w:val="26"/>
          <w:szCs w:val="26"/>
        </w:rPr>
        <w:t xml:space="preserve"> </w:t>
      </w:r>
      <w:r w:rsidRPr="00B65DE1">
        <w:rPr>
          <w:i/>
          <w:sz w:val="26"/>
          <w:szCs w:val="26"/>
          <w:lang w:val="vi-VN"/>
        </w:rPr>
        <w:t xml:space="preserve">      </w:t>
      </w:r>
    </w:p>
    <w:p w14:paraId="1A1073C6" w14:textId="645FFD13" w:rsidR="00260633" w:rsidRPr="00B65DE1" w:rsidRDefault="000971ED" w:rsidP="00260633">
      <w:pPr>
        <w:pStyle w:val="Nidungvnbn"/>
        <w:ind w:firstLine="0"/>
        <w:jc w:val="right"/>
        <w:rPr>
          <w:i/>
          <w:lang w:val="vi-VN"/>
        </w:rPr>
      </w:pPr>
      <w:r w:rsidRPr="00B65DE1">
        <w:rPr>
          <w:i/>
        </w:rPr>
        <w:t>Nguyễn Vũ Khoa</w:t>
      </w:r>
    </w:p>
    <w:p w14:paraId="7BA3F54D" w14:textId="50AD0E75" w:rsidR="00AA2EFE" w:rsidRPr="00B65DE1" w:rsidRDefault="00AA2EFE" w:rsidP="00AA2EFE">
      <w:pPr>
        <w:pStyle w:val="Nidungvnbn"/>
        <w:ind w:firstLine="0"/>
        <w:jc w:val="right"/>
        <w:rPr>
          <w:bCs/>
          <w:sz w:val="32"/>
          <w:szCs w:val="32"/>
          <w:lang w:val="vi-VN"/>
        </w:rPr>
      </w:pPr>
      <w:r w:rsidRPr="00B65DE1">
        <w:rPr>
          <w:i/>
          <w:lang w:val="vi-VN"/>
        </w:rPr>
        <w:t>Võ Đăng Khoa</w:t>
      </w:r>
      <w:r w:rsidRPr="00B65DE1">
        <w:rPr>
          <w:bCs/>
          <w:sz w:val="32"/>
          <w:szCs w:val="32"/>
          <w:lang w:val="vi-VN"/>
        </w:rPr>
        <w:t xml:space="preserve"> </w:t>
      </w:r>
    </w:p>
    <w:p w14:paraId="304D4260" w14:textId="5FBE9B69" w:rsidR="00BB2B2A" w:rsidRPr="00B65DE1" w:rsidRDefault="00BB2B2A" w:rsidP="00AA2EFE">
      <w:pPr>
        <w:pStyle w:val="Nidungvnbn"/>
        <w:ind w:firstLine="0"/>
        <w:jc w:val="right"/>
        <w:rPr>
          <w:bCs/>
          <w:sz w:val="32"/>
          <w:szCs w:val="32"/>
          <w:lang w:val="vi-VN"/>
        </w:rPr>
      </w:pPr>
      <w:r w:rsidRPr="00B65DE1">
        <w:rPr>
          <w:bCs/>
          <w:sz w:val="32"/>
          <w:szCs w:val="32"/>
          <w:lang w:val="vi-VN"/>
        </w:rPr>
        <w:br w:type="page"/>
      </w:r>
    </w:p>
    <w:p w14:paraId="1EF82EEC" w14:textId="77777777" w:rsidR="003218FF" w:rsidRPr="00B65DE1" w:rsidRDefault="00B118C8" w:rsidP="002D796D">
      <w:pPr>
        <w:jc w:val="center"/>
        <w:rPr>
          <w:sz w:val="32"/>
          <w:szCs w:val="32"/>
          <w:lang w:val="vi-VN"/>
        </w:rPr>
      </w:pPr>
      <w:r w:rsidRPr="00B65DE1">
        <w:rPr>
          <w:sz w:val="32"/>
          <w:szCs w:val="32"/>
          <w:lang w:val="vi-VN"/>
        </w:rPr>
        <w:lastRenderedPageBreak/>
        <w:t>ĐỒ ÁN</w:t>
      </w:r>
      <w:r w:rsidR="003218FF" w:rsidRPr="00B65DE1">
        <w:rPr>
          <w:sz w:val="32"/>
          <w:szCs w:val="32"/>
          <w:lang w:val="vi-VN"/>
        </w:rPr>
        <w:t xml:space="preserve"> ĐƯỢC HOÀN THÀNH</w:t>
      </w:r>
    </w:p>
    <w:p w14:paraId="322CE99A" w14:textId="77777777" w:rsidR="003218FF" w:rsidRPr="00B65DE1" w:rsidRDefault="003218FF" w:rsidP="002D796D">
      <w:pPr>
        <w:jc w:val="center"/>
        <w:rPr>
          <w:sz w:val="32"/>
          <w:szCs w:val="32"/>
          <w:lang w:val="vi-VN"/>
        </w:rPr>
      </w:pPr>
      <w:r w:rsidRPr="00B65DE1">
        <w:rPr>
          <w:sz w:val="32"/>
          <w:szCs w:val="32"/>
          <w:lang w:val="vi-VN"/>
        </w:rPr>
        <w:t>TẠI TRƯỜNG ĐẠI HỌC TÔN ĐỨC THẮNG</w:t>
      </w:r>
    </w:p>
    <w:p w14:paraId="000A98EF" w14:textId="77777777" w:rsidR="00291721" w:rsidRPr="00B65DE1" w:rsidRDefault="00291721" w:rsidP="003218FF">
      <w:pPr>
        <w:autoSpaceDE w:val="0"/>
        <w:autoSpaceDN w:val="0"/>
        <w:adjustRightInd w:val="0"/>
        <w:spacing w:line="360" w:lineRule="auto"/>
        <w:ind w:firstLine="720"/>
        <w:jc w:val="both"/>
        <w:rPr>
          <w:sz w:val="26"/>
          <w:szCs w:val="26"/>
          <w:lang w:val="vi-VN"/>
        </w:rPr>
      </w:pPr>
    </w:p>
    <w:p w14:paraId="3199B016" w14:textId="50E447FA" w:rsidR="003218FF" w:rsidRPr="00B65DE1" w:rsidRDefault="003218FF" w:rsidP="003218FF">
      <w:pPr>
        <w:autoSpaceDE w:val="0"/>
        <w:autoSpaceDN w:val="0"/>
        <w:adjustRightInd w:val="0"/>
        <w:spacing w:line="360" w:lineRule="auto"/>
        <w:ind w:firstLine="720"/>
        <w:jc w:val="both"/>
        <w:rPr>
          <w:sz w:val="26"/>
          <w:szCs w:val="26"/>
          <w:lang w:val="vi-VN"/>
        </w:rPr>
      </w:pPr>
      <w:r w:rsidRPr="00B65DE1">
        <w:rPr>
          <w:sz w:val="26"/>
          <w:szCs w:val="26"/>
          <w:lang w:val="vi-VN"/>
        </w:rPr>
        <w:t xml:space="preserve">Tôi xin cam đoan đây là </w:t>
      </w:r>
      <w:r w:rsidR="00B118C8" w:rsidRPr="00B65DE1">
        <w:rPr>
          <w:sz w:val="26"/>
          <w:szCs w:val="26"/>
          <w:lang w:val="vi-VN"/>
        </w:rPr>
        <w:t>sản phẩm đồ án</w:t>
      </w:r>
      <w:r w:rsidRPr="00B65DE1">
        <w:rPr>
          <w:sz w:val="26"/>
          <w:szCs w:val="26"/>
          <w:lang w:val="vi-VN"/>
        </w:rPr>
        <w:t xml:space="preserve"> của </w:t>
      </w:r>
      <w:r w:rsidR="00B118C8" w:rsidRPr="00B65DE1">
        <w:rPr>
          <w:sz w:val="26"/>
          <w:szCs w:val="26"/>
          <w:lang w:val="vi-VN"/>
        </w:rPr>
        <w:t>chúng tôi</w:t>
      </w:r>
      <w:r w:rsidRPr="00B65DE1">
        <w:rPr>
          <w:sz w:val="26"/>
          <w:szCs w:val="26"/>
          <w:lang w:val="vi-VN"/>
        </w:rPr>
        <w:t xml:space="preserve"> và được sự hướng dẫn của </w:t>
      </w:r>
      <w:r w:rsidR="00181AC9" w:rsidRPr="00B65DE1">
        <w:rPr>
          <w:sz w:val="26"/>
          <w:szCs w:val="26"/>
        </w:rPr>
        <w:t xml:space="preserve">Thầy </w:t>
      </w:r>
      <w:r w:rsidR="008D4C78">
        <w:rPr>
          <w:sz w:val="26"/>
          <w:szCs w:val="26"/>
        </w:rPr>
        <w:t>Nguyễn Chí Thiện</w:t>
      </w:r>
      <w:r w:rsidRPr="00B65DE1">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0051CB9" w14:textId="77777777" w:rsidR="003218FF" w:rsidRPr="00B65DE1" w:rsidRDefault="003218FF" w:rsidP="003218FF">
      <w:pPr>
        <w:autoSpaceDE w:val="0"/>
        <w:autoSpaceDN w:val="0"/>
        <w:adjustRightInd w:val="0"/>
        <w:spacing w:line="360" w:lineRule="auto"/>
        <w:ind w:firstLine="720"/>
        <w:jc w:val="both"/>
        <w:rPr>
          <w:sz w:val="26"/>
          <w:szCs w:val="26"/>
          <w:lang w:val="vi-VN"/>
        </w:rPr>
      </w:pPr>
      <w:r w:rsidRPr="00B65DE1">
        <w:rPr>
          <w:sz w:val="26"/>
          <w:szCs w:val="26"/>
          <w:lang w:val="vi-VN"/>
        </w:rPr>
        <w:t xml:space="preserve">Ngoài ra, trong </w:t>
      </w:r>
      <w:r w:rsidR="00B118C8" w:rsidRPr="00B65DE1">
        <w:rPr>
          <w:sz w:val="26"/>
          <w:szCs w:val="26"/>
          <w:lang w:val="vi-VN"/>
        </w:rPr>
        <w:t>đồ án</w:t>
      </w:r>
      <w:r w:rsidRPr="00B65DE1">
        <w:rPr>
          <w:sz w:val="26"/>
          <w:szCs w:val="26"/>
          <w:lang w:val="vi-VN"/>
        </w:rPr>
        <w:t xml:space="preserve"> còn sử dụng một số nhận xét, đánh giá cũng như số liệu của các tác giả khác, cơ quan tổ chức khác đều có trích dẫn và chú thích nguồn gốc.</w:t>
      </w:r>
    </w:p>
    <w:p w14:paraId="0F2BDFCB" w14:textId="77777777" w:rsidR="003218FF" w:rsidRPr="00B65DE1" w:rsidRDefault="003218FF" w:rsidP="003218FF">
      <w:pPr>
        <w:autoSpaceDE w:val="0"/>
        <w:autoSpaceDN w:val="0"/>
        <w:adjustRightInd w:val="0"/>
        <w:spacing w:line="360" w:lineRule="auto"/>
        <w:ind w:firstLine="720"/>
        <w:jc w:val="both"/>
        <w:rPr>
          <w:sz w:val="26"/>
          <w:szCs w:val="26"/>
          <w:lang w:val="vi-VN"/>
        </w:rPr>
      </w:pPr>
      <w:r w:rsidRPr="00B65DE1">
        <w:rPr>
          <w:sz w:val="26"/>
          <w:szCs w:val="26"/>
          <w:lang w:val="vi-VN"/>
        </w:rPr>
        <w:t xml:space="preserve">Nếu phát hiện có bất kỳ sự gian lận nào tôi xin hoàn toàn chịu trách nhiệm về nội dung </w:t>
      </w:r>
      <w:r w:rsidR="00B118C8" w:rsidRPr="00B65DE1">
        <w:rPr>
          <w:sz w:val="26"/>
          <w:szCs w:val="26"/>
          <w:lang w:val="vi-VN"/>
        </w:rPr>
        <w:t>đồ án</w:t>
      </w:r>
      <w:r w:rsidRPr="00B65DE1">
        <w:rPr>
          <w:sz w:val="26"/>
          <w:szCs w:val="26"/>
          <w:lang w:val="vi-VN"/>
        </w:rPr>
        <w:t xml:space="preserve"> của mình. Trường đại học Tôn Đức Thắng không liên quan đến những vi phạm tác quyền, bản quyền do tôi gây ra trong quá trình thực hiện (nếu có).</w:t>
      </w:r>
    </w:p>
    <w:p w14:paraId="21352885" w14:textId="6C019CD4" w:rsidR="003218FF" w:rsidRPr="00B65DE1" w:rsidRDefault="003218FF" w:rsidP="003218FF">
      <w:pPr>
        <w:autoSpaceDE w:val="0"/>
        <w:autoSpaceDN w:val="0"/>
        <w:adjustRightInd w:val="0"/>
        <w:spacing w:line="360" w:lineRule="auto"/>
        <w:ind w:left="3600"/>
        <w:jc w:val="center"/>
        <w:rPr>
          <w:i/>
          <w:sz w:val="26"/>
          <w:szCs w:val="26"/>
          <w:lang w:val="vi-VN"/>
        </w:rPr>
      </w:pPr>
      <w:r w:rsidRPr="00B65DE1">
        <w:rPr>
          <w:i/>
          <w:sz w:val="26"/>
          <w:szCs w:val="26"/>
          <w:lang w:val="vi-VN"/>
        </w:rPr>
        <w:t xml:space="preserve">TP. Hồ Chí Minh, ngày   </w:t>
      </w:r>
      <w:r w:rsidR="00A913C8" w:rsidRPr="00B65DE1">
        <w:rPr>
          <w:i/>
          <w:sz w:val="26"/>
          <w:szCs w:val="26"/>
        </w:rPr>
        <w:t xml:space="preserve"> </w:t>
      </w:r>
      <w:r w:rsidRPr="00B65DE1">
        <w:rPr>
          <w:i/>
          <w:sz w:val="26"/>
          <w:szCs w:val="26"/>
          <w:lang w:val="vi-VN"/>
        </w:rPr>
        <w:t xml:space="preserve">tháng   </w:t>
      </w:r>
      <w:r w:rsidR="00A913C8" w:rsidRPr="00B65DE1">
        <w:rPr>
          <w:i/>
          <w:sz w:val="26"/>
          <w:szCs w:val="26"/>
        </w:rPr>
        <w:t xml:space="preserve"> </w:t>
      </w:r>
      <w:r w:rsidRPr="00B65DE1">
        <w:rPr>
          <w:i/>
          <w:sz w:val="26"/>
          <w:szCs w:val="26"/>
          <w:lang w:val="vi-VN"/>
        </w:rPr>
        <w:t>năm</w:t>
      </w:r>
      <w:r w:rsidR="00CE6ED3" w:rsidRPr="00B65DE1">
        <w:rPr>
          <w:i/>
          <w:sz w:val="26"/>
          <w:szCs w:val="26"/>
        </w:rPr>
        <w:t xml:space="preserve"> </w:t>
      </w:r>
      <w:r w:rsidRPr="00B65DE1">
        <w:rPr>
          <w:i/>
          <w:sz w:val="26"/>
          <w:szCs w:val="26"/>
          <w:lang w:val="vi-VN"/>
        </w:rPr>
        <w:t xml:space="preserve">      </w:t>
      </w:r>
    </w:p>
    <w:p w14:paraId="0F602B85" w14:textId="77777777" w:rsidR="003218FF" w:rsidRPr="00B65DE1" w:rsidRDefault="003218FF" w:rsidP="00BB2B2A">
      <w:pPr>
        <w:tabs>
          <w:tab w:val="center" w:pos="6521"/>
        </w:tabs>
        <w:autoSpaceDE w:val="0"/>
        <w:autoSpaceDN w:val="0"/>
        <w:adjustRightInd w:val="0"/>
        <w:spacing w:line="360" w:lineRule="auto"/>
        <w:ind w:left="3600"/>
        <w:jc w:val="center"/>
        <w:rPr>
          <w:i/>
          <w:sz w:val="26"/>
          <w:szCs w:val="26"/>
          <w:lang w:val="vi-VN"/>
        </w:rPr>
      </w:pPr>
      <w:r w:rsidRPr="00B65DE1">
        <w:rPr>
          <w:i/>
          <w:sz w:val="26"/>
          <w:szCs w:val="26"/>
          <w:lang w:val="vi-VN"/>
        </w:rPr>
        <w:t>Tác giả</w:t>
      </w:r>
    </w:p>
    <w:p w14:paraId="77723F71" w14:textId="77777777" w:rsidR="00AB78F9" w:rsidRPr="00B65DE1" w:rsidRDefault="00BB2B2A" w:rsidP="00BB2B2A">
      <w:pPr>
        <w:tabs>
          <w:tab w:val="center" w:pos="6379"/>
        </w:tabs>
        <w:spacing w:after="200" w:line="276" w:lineRule="auto"/>
        <w:rPr>
          <w:i/>
          <w:sz w:val="26"/>
          <w:szCs w:val="26"/>
          <w:lang w:val="vi-VN"/>
        </w:rPr>
      </w:pPr>
      <w:r w:rsidRPr="00B65DE1">
        <w:rPr>
          <w:i/>
          <w:sz w:val="26"/>
          <w:szCs w:val="26"/>
          <w:lang w:val="vi-VN"/>
        </w:rPr>
        <w:tab/>
      </w:r>
      <w:r w:rsidR="003218FF" w:rsidRPr="00B65DE1">
        <w:rPr>
          <w:i/>
          <w:sz w:val="26"/>
          <w:szCs w:val="26"/>
          <w:lang w:val="vi-VN"/>
        </w:rPr>
        <w:t>(ký tên và ghi rõ họ tên)</w:t>
      </w:r>
    </w:p>
    <w:p w14:paraId="74F8BFBE" w14:textId="6F21A637" w:rsidR="00BB2B2A" w:rsidRPr="00B65DE1" w:rsidRDefault="00BB2B2A" w:rsidP="00BB2B2A">
      <w:pPr>
        <w:tabs>
          <w:tab w:val="center" w:pos="6379"/>
        </w:tabs>
        <w:spacing w:after="200" w:line="276" w:lineRule="auto"/>
        <w:rPr>
          <w:i/>
          <w:sz w:val="26"/>
          <w:szCs w:val="26"/>
          <w:lang w:val="vi-VN"/>
        </w:rPr>
      </w:pPr>
    </w:p>
    <w:p w14:paraId="78F26DD5" w14:textId="68453203" w:rsidR="00CE6ED3" w:rsidRPr="00B65DE1" w:rsidRDefault="00CE6ED3" w:rsidP="00BB2B2A">
      <w:pPr>
        <w:tabs>
          <w:tab w:val="center" w:pos="6379"/>
        </w:tabs>
        <w:spacing w:after="200" w:line="276" w:lineRule="auto"/>
        <w:rPr>
          <w:i/>
          <w:sz w:val="26"/>
          <w:szCs w:val="26"/>
          <w:lang w:val="vi-VN"/>
        </w:rPr>
      </w:pPr>
    </w:p>
    <w:p w14:paraId="419C9114" w14:textId="66B1B66F" w:rsidR="00CE6ED3" w:rsidRPr="00B65DE1" w:rsidRDefault="00CE6ED3" w:rsidP="00BB2B2A">
      <w:pPr>
        <w:tabs>
          <w:tab w:val="center" w:pos="6379"/>
        </w:tabs>
        <w:spacing w:after="200" w:line="276" w:lineRule="auto"/>
        <w:rPr>
          <w:i/>
          <w:sz w:val="26"/>
          <w:szCs w:val="26"/>
          <w:lang w:val="vi-VN"/>
        </w:rPr>
      </w:pPr>
    </w:p>
    <w:p w14:paraId="4AB0B297" w14:textId="77777777" w:rsidR="00D001C7" w:rsidRPr="00B65DE1" w:rsidRDefault="00D001C7" w:rsidP="00BB2B2A">
      <w:pPr>
        <w:tabs>
          <w:tab w:val="center" w:pos="6379"/>
        </w:tabs>
        <w:spacing w:after="200" w:line="276" w:lineRule="auto"/>
        <w:rPr>
          <w:i/>
          <w:sz w:val="26"/>
          <w:szCs w:val="26"/>
          <w:lang w:val="vi-VN"/>
        </w:rPr>
      </w:pPr>
    </w:p>
    <w:p w14:paraId="05E0D93C" w14:textId="00F5E4F1" w:rsidR="00BB2B2A" w:rsidRPr="00B65DE1" w:rsidRDefault="00BB2B2A" w:rsidP="00CE6ED3">
      <w:pPr>
        <w:tabs>
          <w:tab w:val="center" w:pos="6379"/>
        </w:tabs>
        <w:spacing w:after="200" w:line="276" w:lineRule="auto"/>
        <w:rPr>
          <w:i/>
          <w:sz w:val="26"/>
          <w:szCs w:val="26"/>
        </w:rPr>
      </w:pPr>
      <w:r w:rsidRPr="00B65DE1">
        <w:rPr>
          <w:i/>
          <w:sz w:val="26"/>
          <w:szCs w:val="26"/>
          <w:lang w:val="vi-VN"/>
        </w:rPr>
        <w:tab/>
      </w:r>
      <w:r w:rsidR="000971ED" w:rsidRPr="00B65DE1">
        <w:rPr>
          <w:i/>
          <w:sz w:val="26"/>
          <w:szCs w:val="26"/>
        </w:rPr>
        <w:t>Nguyễn Vũ Khoa</w:t>
      </w:r>
    </w:p>
    <w:p w14:paraId="1DFA73FE" w14:textId="77777777" w:rsidR="00BB2B2A" w:rsidRPr="00B65DE1" w:rsidRDefault="00BB2B2A" w:rsidP="00BB2B2A">
      <w:pPr>
        <w:tabs>
          <w:tab w:val="center" w:pos="6379"/>
        </w:tabs>
        <w:spacing w:after="200" w:line="276" w:lineRule="auto"/>
        <w:rPr>
          <w:i/>
          <w:sz w:val="26"/>
          <w:szCs w:val="26"/>
          <w:lang w:val="vi-VN"/>
        </w:rPr>
      </w:pPr>
    </w:p>
    <w:p w14:paraId="2C409CA9" w14:textId="77777777" w:rsidR="00BB2B2A" w:rsidRPr="00B65DE1" w:rsidRDefault="00BB2B2A" w:rsidP="00BB2B2A">
      <w:pPr>
        <w:tabs>
          <w:tab w:val="center" w:pos="6379"/>
        </w:tabs>
        <w:spacing w:after="200" w:line="276" w:lineRule="auto"/>
        <w:rPr>
          <w:i/>
          <w:sz w:val="26"/>
          <w:szCs w:val="26"/>
          <w:lang w:val="vi-VN"/>
        </w:rPr>
      </w:pPr>
    </w:p>
    <w:p w14:paraId="15C081F1" w14:textId="55AB409B" w:rsidR="00D001C7" w:rsidRPr="00B65DE1" w:rsidRDefault="00D001C7" w:rsidP="00BB2B2A">
      <w:pPr>
        <w:tabs>
          <w:tab w:val="center" w:pos="6379"/>
        </w:tabs>
        <w:spacing w:after="200" w:line="276" w:lineRule="auto"/>
        <w:rPr>
          <w:i/>
          <w:sz w:val="26"/>
          <w:szCs w:val="26"/>
          <w:lang w:val="vi-VN"/>
        </w:rPr>
      </w:pPr>
    </w:p>
    <w:p w14:paraId="73EE197D" w14:textId="1B3CCBDB" w:rsidR="00BB2B2A" w:rsidRPr="00B65DE1" w:rsidRDefault="00BB2B2A" w:rsidP="00BB2B2A">
      <w:pPr>
        <w:tabs>
          <w:tab w:val="center" w:pos="6379"/>
        </w:tabs>
        <w:spacing w:after="200" w:line="276" w:lineRule="auto"/>
        <w:rPr>
          <w:i/>
          <w:sz w:val="26"/>
          <w:szCs w:val="26"/>
        </w:rPr>
      </w:pPr>
      <w:r w:rsidRPr="00B65DE1">
        <w:rPr>
          <w:i/>
          <w:sz w:val="26"/>
          <w:szCs w:val="26"/>
          <w:lang w:val="vi-VN"/>
        </w:rPr>
        <w:tab/>
      </w:r>
      <w:r w:rsidR="00837A48" w:rsidRPr="00B65DE1">
        <w:rPr>
          <w:i/>
          <w:sz w:val="26"/>
          <w:szCs w:val="26"/>
        </w:rPr>
        <w:t>Võ Đăng Khoa</w:t>
      </w:r>
    </w:p>
    <w:p w14:paraId="2101E6B7" w14:textId="222986A4" w:rsidR="00B118C8" w:rsidRPr="00B65DE1" w:rsidRDefault="00BB2B2A" w:rsidP="00E7275E">
      <w:pPr>
        <w:pStyle w:val="Heading1"/>
        <w:rPr>
          <w:rFonts w:ascii="Times New Roman" w:hAnsi="Times New Roman" w:cs="Times New Roman"/>
          <w:b w:val="0"/>
          <w:color w:val="auto"/>
          <w:sz w:val="32"/>
          <w:szCs w:val="32"/>
          <w:lang w:val="vi-VN"/>
        </w:rPr>
      </w:pPr>
      <w:r w:rsidRPr="00B65DE1">
        <w:rPr>
          <w:rFonts w:ascii="Times New Roman" w:hAnsi="Times New Roman" w:cs="Times New Roman"/>
          <w:b w:val="0"/>
          <w:i/>
          <w:sz w:val="26"/>
          <w:szCs w:val="26"/>
          <w:lang w:val="vi-VN"/>
        </w:rPr>
        <w:br w:type="page"/>
      </w:r>
      <w:bookmarkStart w:id="2" w:name="_Toc5881101"/>
      <w:bookmarkStart w:id="3" w:name="_Toc12109179"/>
      <w:r w:rsidR="00B118C8" w:rsidRPr="00B65DE1">
        <w:rPr>
          <w:rFonts w:ascii="Times New Roman" w:hAnsi="Times New Roman" w:cs="Times New Roman"/>
          <w:b w:val="0"/>
          <w:color w:val="auto"/>
          <w:sz w:val="32"/>
          <w:szCs w:val="32"/>
          <w:lang w:val="vi-VN"/>
        </w:rPr>
        <w:lastRenderedPageBreak/>
        <w:t>PHẦN XÁC NHẬN VÀ ĐÁNH GIÁ CỦA GIẢNG VIÊN</w:t>
      </w:r>
      <w:bookmarkEnd w:id="2"/>
      <w:bookmarkEnd w:id="3"/>
    </w:p>
    <w:p w14:paraId="60FCBF43" w14:textId="77777777" w:rsidR="00B118C8" w:rsidRPr="00B65DE1" w:rsidRDefault="00B118C8" w:rsidP="002D796D">
      <w:pPr>
        <w:pStyle w:val="Nidungvnbn"/>
        <w:rPr>
          <w:lang w:val="vi-VN"/>
        </w:rPr>
      </w:pPr>
      <w:r w:rsidRPr="00B65DE1">
        <w:rPr>
          <w:lang w:val="vi-VN"/>
        </w:rPr>
        <w:t>Phần xác nhận của GV hướng dẫn</w:t>
      </w:r>
    </w:p>
    <w:p w14:paraId="5B4263CD" w14:textId="77777777" w:rsidR="00B118C8" w:rsidRPr="00B65DE1" w:rsidRDefault="00B118C8" w:rsidP="00B118C8">
      <w:pPr>
        <w:spacing w:after="200" w:line="276" w:lineRule="auto"/>
        <w:rPr>
          <w:sz w:val="32"/>
          <w:szCs w:val="32"/>
          <w:lang w:val="vi-VN"/>
        </w:rPr>
      </w:pPr>
      <w:r w:rsidRPr="00B65DE1">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FB8FFC" w14:textId="14EA7378" w:rsidR="00B118C8" w:rsidRPr="00B65DE1" w:rsidRDefault="00B118C8" w:rsidP="00B118C8">
      <w:pPr>
        <w:tabs>
          <w:tab w:val="center" w:pos="6237"/>
        </w:tabs>
        <w:spacing w:line="276" w:lineRule="auto"/>
        <w:rPr>
          <w:lang w:val="vi-VN"/>
        </w:rPr>
      </w:pPr>
      <w:r w:rsidRPr="00B65DE1">
        <w:rPr>
          <w:lang w:val="vi-VN"/>
        </w:rPr>
        <w:tab/>
        <w:t xml:space="preserve">Tp. Hồ Chí Minh, ngày     tháng  </w:t>
      </w:r>
      <w:r w:rsidR="00A913C8" w:rsidRPr="00B65DE1">
        <w:t xml:space="preserve"> </w:t>
      </w:r>
      <w:r w:rsidRPr="00B65DE1">
        <w:rPr>
          <w:lang w:val="vi-VN"/>
        </w:rPr>
        <w:t xml:space="preserve"> năm   </w:t>
      </w:r>
    </w:p>
    <w:p w14:paraId="79CF6839" w14:textId="77777777" w:rsidR="00B118C8" w:rsidRPr="00B65DE1" w:rsidRDefault="00B118C8" w:rsidP="00B118C8">
      <w:pPr>
        <w:tabs>
          <w:tab w:val="center" w:pos="6237"/>
        </w:tabs>
        <w:spacing w:line="276" w:lineRule="auto"/>
        <w:rPr>
          <w:lang w:val="vi-VN"/>
        </w:rPr>
      </w:pPr>
      <w:r w:rsidRPr="00B65DE1">
        <w:rPr>
          <w:lang w:val="vi-VN"/>
        </w:rPr>
        <w:tab/>
        <w:t>(kí và ghi họ tên)</w:t>
      </w:r>
    </w:p>
    <w:p w14:paraId="24DE3CF5" w14:textId="77777777" w:rsidR="00B118C8" w:rsidRPr="00B65DE1" w:rsidRDefault="00B118C8">
      <w:pPr>
        <w:spacing w:after="200" w:line="276" w:lineRule="auto"/>
        <w:rPr>
          <w:lang w:val="vi-VN"/>
        </w:rPr>
      </w:pPr>
    </w:p>
    <w:p w14:paraId="7CD54C5B" w14:textId="77777777" w:rsidR="00B118C8" w:rsidRPr="00B65DE1" w:rsidRDefault="00B118C8">
      <w:pPr>
        <w:spacing w:after="200" w:line="276" w:lineRule="auto"/>
        <w:rPr>
          <w:lang w:val="vi-VN"/>
        </w:rPr>
      </w:pPr>
    </w:p>
    <w:p w14:paraId="1DDF3898" w14:textId="77777777" w:rsidR="00B118C8" w:rsidRPr="00B65DE1" w:rsidRDefault="00B118C8">
      <w:pPr>
        <w:spacing w:after="200" w:line="276" w:lineRule="auto"/>
        <w:rPr>
          <w:lang w:val="vi-VN"/>
        </w:rPr>
      </w:pPr>
    </w:p>
    <w:p w14:paraId="178AEAAD" w14:textId="77777777" w:rsidR="00B118C8" w:rsidRPr="00B65DE1" w:rsidRDefault="00B118C8" w:rsidP="002D796D">
      <w:pPr>
        <w:pStyle w:val="Nidungvnbn"/>
        <w:rPr>
          <w:lang w:val="vi-VN"/>
        </w:rPr>
      </w:pPr>
      <w:r w:rsidRPr="00B65DE1">
        <w:rPr>
          <w:lang w:val="vi-VN"/>
        </w:rPr>
        <w:t>Phần đánh giá của GV chấm bài</w:t>
      </w:r>
    </w:p>
    <w:p w14:paraId="47599EF4" w14:textId="77777777" w:rsidR="00B118C8" w:rsidRPr="00B65DE1" w:rsidRDefault="00B118C8" w:rsidP="00B118C8">
      <w:pPr>
        <w:spacing w:after="200" w:line="276" w:lineRule="auto"/>
        <w:rPr>
          <w:sz w:val="32"/>
          <w:szCs w:val="32"/>
          <w:lang w:val="vi-VN"/>
        </w:rPr>
      </w:pPr>
      <w:r w:rsidRPr="00B65DE1">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33C1A5" w14:textId="015C7F37" w:rsidR="00B118C8" w:rsidRPr="00B65DE1" w:rsidRDefault="00B118C8" w:rsidP="00B118C8">
      <w:pPr>
        <w:tabs>
          <w:tab w:val="center" w:pos="6237"/>
        </w:tabs>
        <w:spacing w:line="276" w:lineRule="auto"/>
        <w:rPr>
          <w:lang w:val="vi-VN"/>
        </w:rPr>
      </w:pPr>
      <w:r w:rsidRPr="00B65DE1">
        <w:rPr>
          <w:lang w:val="vi-VN"/>
        </w:rPr>
        <w:tab/>
        <w:t xml:space="preserve">Tp. Hồ Chí Minh, ngày     tháng </w:t>
      </w:r>
      <w:r w:rsidR="00A913C8" w:rsidRPr="00B65DE1">
        <w:t xml:space="preserve"> </w:t>
      </w:r>
      <w:r w:rsidRPr="00B65DE1">
        <w:rPr>
          <w:lang w:val="vi-VN"/>
        </w:rPr>
        <w:t xml:space="preserve">  năm   </w:t>
      </w:r>
    </w:p>
    <w:p w14:paraId="6098A9F6" w14:textId="77777777" w:rsidR="00B118C8" w:rsidRPr="00B65DE1" w:rsidRDefault="00B118C8" w:rsidP="00B118C8">
      <w:pPr>
        <w:tabs>
          <w:tab w:val="center" w:pos="6237"/>
        </w:tabs>
        <w:spacing w:line="276" w:lineRule="auto"/>
        <w:rPr>
          <w:lang w:val="vi-VN"/>
        </w:rPr>
      </w:pPr>
      <w:r w:rsidRPr="00B65DE1">
        <w:rPr>
          <w:lang w:val="vi-VN"/>
        </w:rPr>
        <w:tab/>
        <w:t>(kí và ghi họ tên)</w:t>
      </w:r>
    </w:p>
    <w:p w14:paraId="5BBD2618" w14:textId="77777777" w:rsidR="00B118C8" w:rsidRPr="00B65DE1" w:rsidRDefault="00B118C8" w:rsidP="00B118C8">
      <w:pPr>
        <w:spacing w:after="200" w:line="276" w:lineRule="auto"/>
        <w:rPr>
          <w:lang w:val="vi-VN"/>
        </w:rPr>
      </w:pPr>
    </w:p>
    <w:p w14:paraId="026B5DDC" w14:textId="77777777" w:rsidR="00B118C8" w:rsidRPr="00B65DE1" w:rsidRDefault="00B118C8" w:rsidP="00B118C8">
      <w:pPr>
        <w:pStyle w:val="Tiumccp1"/>
        <w:rPr>
          <w:b w:val="0"/>
          <w:sz w:val="32"/>
          <w:szCs w:val="32"/>
          <w:lang w:val="vi-VN"/>
        </w:rPr>
      </w:pPr>
      <w:r w:rsidRPr="00B65DE1">
        <w:rPr>
          <w:b w:val="0"/>
          <w:lang w:val="vi-VN"/>
        </w:rPr>
        <w:br w:type="page"/>
      </w:r>
    </w:p>
    <w:p w14:paraId="6BFC6D0D" w14:textId="26F3B09C" w:rsidR="00BB2B2A" w:rsidRPr="00B65DE1" w:rsidRDefault="00BB2B2A" w:rsidP="00013899">
      <w:pPr>
        <w:pStyle w:val="Chng"/>
        <w:jc w:val="center"/>
        <w:outlineLvl w:val="0"/>
        <w:rPr>
          <w:b w:val="0"/>
        </w:rPr>
      </w:pPr>
      <w:bookmarkStart w:id="4" w:name="_Toc5881102"/>
      <w:bookmarkStart w:id="5" w:name="_Toc12109180"/>
      <w:r w:rsidRPr="00B65DE1">
        <w:rPr>
          <w:b w:val="0"/>
          <w:lang w:val="vi-VN"/>
        </w:rPr>
        <w:lastRenderedPageBreak/>
        <w:t>TÓM TẮT</w:t>
      </w:r>
      <w:bookmarkEnd w:id="4"/>
      <w:bookmarkEnd w:id="5"/>
      <w:r w:rsidR="00013899" w:rsidRPr="00B65DE1">
        <w:rPr>
          <w:b w:val="0"/>
        </w:rPr>
        <w:t xml:space="preserve"> </w:t>
      </w:r>
    </w:p>
    <w:p w14:paraId="4DF08B67" w14:textId="77777777" w:rsidR="00291721" w:rsidRPr="00B65DE1" w:rsidRDefault="00291721" w:rsidP="00291721">
      <w:pPr>
        <w:pStyle w:val="Nidungvnbn"/>
        <w:rPr>
          <w:lang w:val="vi-VN"/>
        </w:rPr>
      </w:pPr>
    </w:p>
    <w:p w14:paraId="2026354E" w14:textId="2B2E195F" w:rsidR="00C77B6B" w:rsidRPr="00B65DE1" w:rsidRDefault="00C77B6B" w:rsidP="00C77B6B">
      <w:pPr>
        <w:spacing w:after="200" w:line="276" w:lineRule="auto"/>
        <w:ind w:firstLine="720"/>
        <w:rPr>
          <w:sz w:val="26"/>
          <w:szCs w:val="26"/>
          <w:lang w:val="vi-VN"/>
        </w:rPr>
      </w:pPr>
      <w:r w:rsidRPr="00B65DE1">
        <w:rPr>
          <w:sz w:val="26"/>
          <w:szCs w:val="26"/>
          <w:lang w:val="vi-VN"/>
        </w:rPr>
        <w:t>Trong năm 2019, ta có thể chứng kiến một phong trào sôi nổi liên quan đến đề tài “Predicting the direction of stock market prices using random forest”</w:t>
      </w:r>
      <w:r w:rsidR="00F850AF" w:rsidRPr="00B65DE1">
        <w:rPr>
          <w:sz w:val="26"/>
          <w:szCs w:val="26"/>
        </w:rPr>
        <w:t>(</w:t>
      </w:r>
      <w:r w:rsidR="00F850AF" w:rsidRPr="00B65DE1">
        <w:t xml:space="preserve"> </w:t>
      </w:r>
      <w:r w:rsidR="00F850AF" w:rsidRPr="00B65DE1">
        <w:rPr>
          <w:sz w:val="26"/>
          <w:szCs w:val="26"/>
        </w:rPr>
        <w:t>Dự đoán hướng của giá thị trường chứng khoán sử dụng rừng ngẫu nhiên)</w:t>
      </w:r>
      <w:r w:rsidRPr="00B65DE1">
        <w:rPr>
          <w:sz w:val="26"/>
          <w:szCs w:val="26"/>
          <w:lang w:val="vi-VN"/>
        </w:rPr>
        <w:t xml:space="preserve"> trong cộng đồng . Hàng loạt package mới được phát triển nhằm diễn giải cho từng algorithm chuyên biệt như hồi quy tuyến tính (GLM), Random Forest (RF) và Extreme Gradient boosting (XGB).</w:t>
      </w:r>
    </w:p>
    <w:p w14:paraId="782476E2" w14:textId="626FB83C" w:rsidR="00851E58" w:rsidRPr="00B65DE1" w:rsidRDefault="00143E40" w:rsidP="00916021">
      <w:pPr>
        <w:spacing w:after="200" w:line="276" w:lineRule="auto"/>
        <w:ind w:firstLine="720"/>
        <w:rPr>
          <w:sz w:val="26"/>
          <w:szCs w:val="26"/>
          <w:lang w:val="vi-VN"/>
        </w:rPr>
      </w:pPr>
      <w:r w:rsidRPr="00B65DE1">
        <w:rPr>
          <w:sz w:val="26"/>
          <w:szCs w:val="26"/>
          <w:lang w:val="vi-VN"/>
        </w:rPr>
        <w:t xml:space="preserve">Nghiên cứu </w:t>
      </w:r>
      <w:r w:rsidR="00C77B6B" w:rsidRPr="00B65DE1">
        <w:rPr>
          <w:sz w:val="26"/>
          <w:szCs w:val="26"/>
          <w:lang w:val="vi-VN"/>
        </w:rPr>
        <w:t>dự đoán hướng của giá thị trường chứng khoán sử dụng rừng ngẫu nhiên</w:t>
      </w:r>
      <w:r w:rsidR="00C77B6B" w:rsidRPr="00B65DE1">
        <w:rPr>
          <w:sz w:val="26"/>
          <w:szCs w:val="26"/>
        </w:rPr>
        <w:t xml:space="preserve"> cũng </w:t>
      </w:r>
      <w:r w:rsidR="00651820" w:rsidRPr="00B65DE1">
        <w:rPr>
          <w:sz w:val="26"/>
          <w:szCs w:val="26"/>
          <w:lang w:val="vi-VN"/>
        </w:rPr>
        <w:t xml:space="preserve">đã </w:t>
      </w:r>
      <w:r w:rsidR="00C77B6B" w:rsidRPr="00B65DE1">
        <w:rPr>
          <w:sz w:val="26"/>
          <w:szCs w:val="26"/>
        </w:rPr>
        <w:t xml:space="preserve">và đang </w:t>
      </w:r>
      <w:r w:rsidR="00651820" w:rsidRPr="00B65DE1">
        <w:rPr>
          <w:sz w:val="26"/>
          <w:szCs w:val="26"/>
          <w:lang w:val="vi-VN"/>
        </w:rPr>
        <w:t>được cá</w:t>
      </w:r>
      <w:r w:rsidR="00443AF0" w:rsidRPr="00B65DE1">
        <w:rPr>
          <w:sz w:val="26"/>
          <w:szCs w:val="26"/>
          <w:lang w:val="vi-VN"/>
        </w:rPr>
        <w:t xml:space="preserve">c nước trên thế giới thực hiện </w:t>
      </w:r>
      <w:r w:rsidR="00651820" w:rsidRPr="00B65DE1">
        <w:rPr>
          <w:sz w:val="26"/>
          <w:szCs w:val="26"/>
          <w:lang w:val="vi-VN"/>
        </w:rPr>
        <w:t xml:space="preserve">rất nhiều năm qua và cũng đã có những thành công nhất </w:t>
      </w:r>
      <w:r w:rsidR="00443AF0" w:rsidRPr="00B65DE1">
        <w:rPr>
          <w:sz w:val="26"/>
          <w:szCs w:val="26"/>
          <w:lang w:val="vi-VN"/>
        </w:rPr>
        <w:t xml:space="preserve">định. </w:t>
      </w:r>
    </w:p>
    <w:p w14:paraId="4FD2DE74" w14:textId="77777777" w:rsidR="00EB0910" w:rsidRPr="00B65DE1" w:rsidRDefault="00443AF0" w:rsidP="00EB0910">
      <w:pPr>
        <w:spacing w:after="200" w:line="276" w:lineRule="auto"/>
        <w:ind w:firstLine="720"/>
        <w:rPr>
          <w:sz w:val="26"/>
          <w:szCs w:val="26"/>
        </w:rPr>
      </w:pPr>
      <w:r w:rsidRPr="00B65DE1">
        <w:rPr>
          <w:sz w:val="26"/>
          <w:szCs w:val="26"/>
          <w:lang w:val="vi-VN"/>
        </w:rPr>
        <w:t xml:space="preserve">Ở Việt Nam cũng có </w:t>
      </w:r>
      <w:r w:rsidR="00651820" w:rsidRPr="00B65DE1">
        <w:rPr>
          <w:sz w:val="26"/>
          <w:szCs w:val="26"/>
          <w:lang w:val="vi-VN"/>
        </w:rPr>
        <w:t>nhiều công trình nghiên cứu và thử nghiệm, tuy nhiê</w:t>
      </w:r>
      <w:r w:rsidRPr="00B65DE1">
        <w:rPr>
          <w:sz w:val="26"/>
          <w:szCs w:val="26"/>
          <w:lang w:val="vi-VN"/>
        </w:rPr>
        <w:t xml:space="preserve">n, các kết quả vẫn còn hạn chế </w:t>
      </w:r>
      <w:r w:rsidR="00651820" w:rsidRPr="00B65DE1">
        <w:rPr>
          <w:sz w:val="26"/>
          <w:szCs w:val="26"/>
          <w:lang w:val="vi-VN"/>
        </w:rPr>
        <w:t>và cần có nhiều ng</w:t>
      </w:r>
      <w:r w:rsidRPr="00B65DE1">
        <w:rPr>
          <w:sz w:val="26"/>
          <w:szCs w:val="26"/>
          <w:lang w:val="vi-VN"/>
        </w:rPr>
        <w:t xml:space="preserve">hiên cứu nữa trong vấn đề này. </w:t>
      </w:r>
      <w:r w:rsidR="00C77B6B" w:rsidRPr="00B65DE1">
        <w:rPr>
          <w:sz w:val="26"/>
          <w:szCs w:val="26"/>
          <w:lang w:val="vi-VN"/>
        </w:rPr>
        <w:t xml:space="preserve">Nhằm tìm hiểu </w:t>
      </w:r>
      <w:r w:rsidR="00651820" w:rsidRPr="00B65DE1">
        <w:rPr>
          <w:sz w:val="26"/>
          <w:szCs w:val="26"/>
          <w:lang w:val="vi-VN"/>
        </w:rPr>
        <w:t>phương pháp</w:t>
      </w:r>
      <w:r w:rsidR="00C77B6B" w:rsidRPr="00B65DE1">
        <w:rPr>
          <w:sz w:val="26"/>
          <w:szCs w:val="26"/>
        </w:rPr>
        <w:t xml:space="preserve"> Random Forest</w:t>
      </w:r>
      <w:r w:rsidR="006C4F1B" w:rsidRPr="00B65DE1">
        <w:rPr>
          <w:sz w:val="26"/>
          <w:szCs w:val="26"/>
        </w:rPr>
        <w:t xml:space="preserve">. Nhóm đã nghiên cứu phần mềm ứng dụng về đề tài </w:t>
      </w:r>
      <w:r w:rsidR="00C77B6B" w:rsidRPr="00B65DE1">
        <w:rPr>
          <w:sz w:val="26"/>
          <w:szCs w:val="26"/>
        </w:rPr>
        <w:t>Dự đoán hướng của giá thị trường chứng khoán sử dụng rừng ngẫu nhiên</w:t>
      </w:r>
      <w:r w:rsidR="006C4F1B" w:rsidRPr="00B65DE1">
        <w:rPr>
          <w:sz w:val="26"/>
          <w:szCs w:val="26"/>
        </w:rPr>
        <w:t xml:space="preserve">. </w:t>
      </w:r>
    </w:p>
    <w:p w14:paraId="3FB6CCBC" w14:textId="3E14678F" w:rsidR="00851E58" w:rsidRPr="00B65DE1" w:rsidRDefault="006C4F1B" w:rsidP="00EB0910">
      <w:pPr>
        <w:spacing w:after="200" w:line="276" w:lineRule="auto"/>
        <w:ind w:firstLine="720"/>
        <w:rPr>
          <w:sz w:val="26"/>
          <w:szCs w:val="26"/>
        </w:rPr>
      </w:pPr>
      <w:r w:rsidRPr="00B65DE1">
        <w:rPr>
          <w:sz w:val="26"/>
          <w:szCs w:val="26"/>
        </w:rPr>
        <w:t xml:space="preserve">Tuy chỉ là một ứng dụng nhỏ nhưng một phần nào nói lên bước phát triển của ứng dụng. Và tương tự đó có thể phát triển và tiến xa hơn nữa </w:t>
      </w:r>
      <w:r w:rsidR="00C77B6B" w:rsidRPr="00B65DE1">
        <w:rPr>
          <w:sz w:val="26"/>
          <w:szCs w:val="26"/>
        </w:rPr>
        <w:t>trong tương lai như các</w:t>
      </w:r>
      <w:r w:rsidR="00A43AEB" w:rsidRPr="00B65DE1">
        <w:rPr>
          <w:sz w:val="26"/>
          <w:szCs w:val="26"/>
        </w:rPr>
        <w:t xml:space="preserve"> ứng dụng trong</w:t>
      </w:r>
      <w:r w:rsidR="00EB0910" w:rsidRPr="00B65DE1">
        <w:rPr>
          <w:sz w:val="26"/>
          <w:szCs w:val="26"/>
        </w:rPr>
        <w:t xml:space="preserve"> dự đoán thiên nhiên</w:t>
      </w:r>
      <w:r w:rsidR="00C77B6B" w:rsidRPr="00B65DE1">
        <w:rPr>
          <w:sz w:val="26"/>
          <w:szCs w:val="26"/>
        </w:rPr>
        <w:t>, thiên văn, … có thể ứ</w:t>
      </w:r>
      <w:r w:rsidR="00EB0910" w:rsidRPr="00B65DE1">
        <w:rPr>
          <w:sz w:val="26"/>
          <w:szCs w:val="26"/>
        </w:rPr>
        <w:t>ng dụng dự đoán trong y khoa. Lấy vị dụ với ngành Ngân hàng, chúng ta có hai bài toán phổ biến cho Random Forest, là tìm kiếm khách hàng tiềm năng và khách hàng lừa đả</w:t>
      </w:r>
      <w:r w:rsidR="00A43AEB" w:rsidRPr="00B65DE1">
        <w:rPr>
          <w:sz w:val="26"/>
          <w:szCs w:val="26"/>
        </w:rPr>
        <w:t>o, dự đoán giá cổ phiếu.…</w:t>
      </w:r>
    </w:p>
    <w:p w14:paraId="3789D832" w14:textId="55BB8A71" w:rsidR="00916021" w:rsidRPr="00B65DE1" w:rsidRDefault="00916021" w:rsidP="008319C1">
      <w:pPr>
        <w:spacing w:after="200" w:line="276" w:lineRule="auto"/>
        <w:ind w:firstLine="720"/>
        <w:rPr>
          <w:sz w:val="26"/>
          <w:szCs w:val="26"/>
        </w:rPr>
      </w:pPr>
    </w:p>
    <w:p w14:paraId="255BD5E4" w14:textId="7A155C81" w:rsidR="00DB7595" w:rsidRPr="00B65DE1" w:rsidRDefault="007E6AB9" w:rsidP="00916021">
      <w:pPr>
        <w:spacing w:after="200" w:line="276" w:lineRule="auto"/>
        <w:ind w:firstLine="720"/>
        <w:rPr>
          <w:sz w:val="26"/>
          <w:szCs w:val="26"/>
          <w:lang w:val="vi-VN"/>
        </w:rPr>
        <w:sectPr w:rsidR="00DB7595" w:rsidRPr="00B65DE1" w:rsidSect="00B118C8">
          <w:headerReference w:type="default" r:id="rId10"/>
          <w:pgSz w:w="12240" w:h="15840"/>
          <w:pgMar w:top="1985" w:right="1134" w:bottom="1701" w:left="1985" w:header="720" w:footer="720" w:gutter="0"/>
          <w:pgNumType w:fmt="lowerRoman" w:start="1"/>
          <w:cols w:space="720"/>
          <w:docGrid w:linePitch="360"/>
        </w:sectPr>
      </w:pPr>
      <w:r w:rsidRPr="00B65DE1">
        <w:rPr>
          <w:sz w:val="26"/>
          <w:szCs w:val="26"/>
          <w:lang w:val="vi-VN"/>
        </w:rPr>
        <w:br w:type="page"/>
      </w:r>
    </w:p>
    <w:p w14:paraId="4F295422" w14:textId="1C349ED6" w:rsidR="007E6AB9" w:rsidRPr="00B65DE1" w:rsidRDefault="006D0794" w:rsidP="006D0794">
      <w:pPr>
        <w:pStyle w:val="Chng"/>
        <w:tabs>
          <w:tab w:val="center" w:pos="4560"/>
        </w:tabs>
        <w:outlineLvl w:val="0"/>
        <w:rPr>
          <w:b w:val="0"/>
        </w:rPr>
      </w:pPr>
      <w:r w:rsidRPr="00B65DE1">
        <w:rPr>
          <w:b w:val="0"/>
        </w:rPr>
        <w:lastRenderedPageBreak/>
        <w:tab/>
      </w:r>
      <w:bookmarkStart w:id="6" w:name="_Toc5881103"/>
      <w:bookmarkStart w:id="7" w:name="_Toc12109181"/>
      <w:r w:rsidR="007E6AB9" w:rsidRPr="00B65DE1">
        <w:rPr>
          <w:b w:val="0"/>
        </w:rPr>
        <w:t>MỤC LỤC</w:t>
      </w:r>
      <w:bookmarkEnd w:id="6"/>
      <w:bookmarkEnd w:id="7"/>
    </w:p>
    <w:sdt>
      <w:sdtPr>
        <w:rPr>
          <w:rFonts w:ascii="Times New Roman" w:eastAsia="Times New Roman" w:hAnsi="Times New Roman" w:cs="Times New Roman"/>
          <w:color w:val="auto"/>
          <w:sz w:val="24"/>
          <w:szCs w:val="24"/>
        </w:rPr>
        <w:id w:val="217335335"/>
        <w:docPartObj>
          <w:docPartGallery w:val="Table of Contents"/>
          <w:docPartUnique/>
        </w:docPartObj>
      </w:sdtPr>
      <w:sdtEndPr>
        <w:rPr>
          <w:bCs/>
          <w:noProof/>
        </w:rPr>
      </w:sdtEndPr>
      <w:sdtContent>
        <w:p w14:paraId="76B66B5D" w14:textId="5ACF93F1" w:rsidR="00526B22" w:rsidRPr="009B129F" w:rsidRDefault="00526B22">
          <w:pPr>
            <w:pStyle w:val="TOCHeading"/>
            <w:rPr>
              <w:rFonts w:ascii="Times New Roman" w:hAnsi="Times New Roman" w:cs="Times New Roman"/>
            </w:rPr>
          </w:pPr>
        </w:p>
        <w:p w14:paraId="445CEAAD" w14:textId="64BC074C" w:rsidR="009B129F" w:rsidRPr="009B129F" w:rsidRDefault="00526B22">
          <w:pPr>
            <w:pStyle w:val="TOC1"/>
            <w:rPr>
              <w:rFonts w:asciiTheme="minorHAnsi" w:eastAsiaTheme="minorEastAsia" w:hAnsiTheme="minorHAnsi"/>
              <w:noProof/>
              <w:sz w:val="22"/>
              <w:szCs w:val="22"/>
            </w:rPr>
          </w:pPr>
          <w:r w:rsidRPr="009B129F">
            <w:rPr>
              <w:rFonts w:cs="Times New Roman"/>
            </w:rPr>
            <w:fldChar w:fldCharType="begin"/>
          </w:r>
          <w:r w:rsidRPr="009B129F">
            <w:rPr>
              <w:rFonts w:cs="Times New Roman"/>
            </w:rPr>
            <w:instrText xml:space="preserve"> TOC \o "1-3" \h \z \u </w:instrText>
          </w:r>
          <w:r w:rsidRPr="009B129F">
            <w:rPr>
              <w:rFonts w:cs="Times New Roman"/>
            </w:rPr>
            <w:fldChar w:fldCharType="separate"/>
          </w:r>
          <w:hyperlink w:anchor="_Toc12109178" w:history="1">
            <w:r w:rsidR="009B129F" w:rsidRPr="009B129F">
              <w:rPr>
                <w:rStyle w:val="Hyperlink"/>
                <w:noProof/>
                <w:lang w:val="vi-VN"/>
              </w:rPr>
              <w:t>LỜI CẢM ƠN</w:t>
            </w:r>
            <w:r w:rsidR="009B129F" w:rsidRPr="009B129F">
              <w:rPr>
                <w:noProof/>
                <w:webHidden/>
              </w:rPr>
              <w:tab/>
            </w:r>
            <w:r w:rsidR="009B129F" w:rsidRPr="009B129F">
              <w:rPr>
                <w:noProof/>
                <w:webHidden/>
              </w:rPr>
              <w:fldChar w:fldCharType="begin"/>
            </w:r>
            <w:r w:rsidR="009B129F" w:rsidRPr="009B129F">
              <w:rPr>
                <w:noProof/>
                <w:webHidden/>
              </w:rPr>
              <w:instrText xml:space="preserve"> PAGEREF _Toc12109178 \h </w:instrText>
            </w:r>
            <w:r w:rsidR="009B129F" w:rsidRPr="009B129F">
              <w:rPr>
                <w:noProof/>
                <w:webHidden/>
              </w:rPr>
            </w:r>
            <w:r w:rsidR="009B129F" w:rsidRPr="009B129F">
              <w:rPr>
                <w:noProof/>
                <w:webHidden/>
              </w:rPr>
              <w:fldChar w:fldCharType="separate"/>
            </w:r>
            <w:r w:rsidR="00DE3976">
              <w:rPr>
                <w:noProof/>
                <w:webHidden/>
              </w:rPr>
              <w:t>i</w:t>
            </w:r>
            <w:r w:rsidR="009B129F" w:rsidRPr="009B129F">
              <w:rPr>
                <w:noProof/>
                <w:webHidden/>
              </w:rPr>
              <w:fldChar w:fldCharType="end"/>
            </w:r>
          </w:hyperlink>
        </w:p>
        <w:p w14:paraId="3BA3C730" w14:textId="51B6C9E2" w:rsidR="009B129F" w:rsidRPr="009B129F" w:rsidRDefault="009B129F">
          <w:pPr>
            <w:pStyle w:val="TOC1"/>
            <w:rPr>
              <w:rFonts w:asciiTheme="minorHAnsi" w:eastAsiaTheme="minorEastAsia" w:hAnsiTheme="minorHAnsi"/>
              <w:noProof/>
              <w:sz w:val="22"/>
              <w:szCs w:val="22"/>
            </w:rPr>
          </w:pPr>
          <w:hyperlink w:anchor="_Toc12109179" w:history="1">
            <w:r w:rsidRPr="009B129F">
              <w:rPr>
                <w:rStyle w:val="Hyperlink"/>
                <w:rFonts w:cs="Times New Roman"/>
                <w:noProof/>
                <w:lang w:val="vi-VN"/>
              </w:rPr>
              <w:t>PHẦN XÁC NHẬN VÀ ĐÁNH GIÁ CỦA GIẢNG VIÊN</w:t>
            </w:r>
            <w:r w:rsidRPr="009B129F">
              <w:rPr>
                <w:noProof/>
                <w:webHidden/>
              </w:rPr>
              <w:tab/>
            </w:r>
            <w:r w:rsidRPr="009B129F">
              <w:rPr>
                <w:noProof/>
                <w:webHidden/>
              </w:rPr>
              <w:fldChar w:fldCharType="begin"/>
            </w:r>
            <w:r w:rsidRPr="009B129F">
              <w:rPr>
                <w:noProof/>
                <w:webHidden/>
              </w:rPr>
              <w:instrText xml:space="preserve"> PAGEREF _Toc12109179 \h </w:instrText>
            </w:r>
            <w:r w:rsidRPr="009B129F">
              <w:rPr>
                <w:noProof/>
                <w:webHidden/>
              </w:rPr>
            </w:r>
            <w:r w:rsidRPr="009B129F">
              <w:rPr>
                <w:noProof/>
                <w:webHidden/>
              </w:rPr>
              <w:fldChar w:fldCharType="separate"/>
            </w:r>
            <w:r w:rsidR="00DE3976">
              <w:rPr>
                <w:noProof/>
                <w:webHidden/>
              </w:rPr>
              <w:t>iii</w:t>
            </w:r>
            <w:r w:rsidRPr="009B129F">
              <w:rPr>
                <w:noProof/>
                <w:webHidden/>
              </w:rPr>
              <w:fldChar w:fldCharType="end"/>
            </w:r>
          </w:hyperlink>
        </w:p>
        <w:p w14:paraId="151D5C33" w14:textId="7F8C3511" w:rsidR="009B129F" w:rsidRPr="009B129F" w:rsidRDefault="009B129F">
          <w:pPr>
            <w:pStyle w:val="TOC1"/>
            <w:rPr>
              <w:rFonts w:asciiTheme="minorHAnsi" w:eastAsiaTheme="minorEastAsia" w:hAnsiTheme="minorHAnsi"/>
              <w:noProof/>
              <w:sz w:val="22"/>
              <w:szCs w:val="22"/>
            </w:rPr>
          </w:pPr>
          <w:hyperlink w:anchor="_Toc12109180" w:history="1">
            <w:r w:rsidRPr="009B129F">
              <w:rPr>
                <w:rStyle w:val="Hyperlink"/>
                <w:noProof/>
                <w:lang w:val="vi-VN"/>
              </w:rPr>
              <w:t>TÓM TẮT</w:t>
            </w:r>
            <w:r w:rsidRPr="009B129F">
              <w:rPr>
                <w:noProof/>
                <w:webHidden/>
              </w:rPr>
              <w:tab/>
            </w:r>
            <w:r w:rsidRPr="009B129F">
              <w:rPr>
                <w:noProof/>
                <w:webHidden/>
              </w:rPr>
              <w:fldChar w:fldCharType="begin"/>
            </w:r>
            <w:r w:rsidRPr="009B129F">
              <w:rPr>
                <w:noProof/>
                <w:webHidden/>
              </w:rPr>
              <w:instrText xml:space="preserve"> PAGEREF _Toc12109180 \h </w:instrText>
            </w:r>
            <w:r w:rsidRPr="009B129F">
              <w:rPr>
                <w:noProof/>
                <w:webHidden/>
              </w:rPr>
            </w:r>
            <w:r w:rsidRPr="009B129F">
              <w:rPr>
                <w:noProof/>
                <w:webHidden/>
              </w:rPr>
              <w:fldChar w:fldCharType="separate"/>
            </w:r>
            <w:r w:rsidR="00DE3976">
              <w:rPr>
                <w:noProof/>
                <w:webHidden/>
              </w:rPr>
              <w:t>iv</w:t>
            </w:r>
            <w:r w:rsidRPr="009B129F">
              <w:rPr>
                <w:noProof/>
                <w:webHidden/>
              </w:rPr>
              <w:fldChar w:fldCharType="end"/>
            </w:r>
          </w:hyperlink>
        </w:p>
        <w:p w14:paraId="2266C940" w14:textId="737A8011" w:rsidR="009B129F" w:rsidRPr="009B129F" w:rsidRDefault="009B129F">
          <w:pPr>
            <w:pStyle w:val="TOC1"/>
            <w:rPr>
              <w:rFonts w:asciiTheme="minorHAnsi" w:eastAsiaTheme="minorEastAsia" w:hAnsiTheme="minorHAnsi"/>
              <w:noProof/>
              <w:sz w:val="22"/>
              <w:szCs w:val="22"/>
            </w:rPr>
          </w:pPr>
          <w:hyperlink w:anchor="_Toc12109181" w:history="1">
            <w:r w:rsidRPr="009B129F">
              <w:rPr>
                <w:rStyle w:val="Hyperlink"/>
                <w:noProof/>
              </w:rPr>
              <w:t>MỤC LỤC</w:t>
            </w:r>
            <w:r w:rsidRPr="009B129F">
              <w:rPr>
                <w:noProof/>
                <w:webHidden/>
              </w:rPr>
              <w:tab/>
            </w:r>
            <w:r w:rsidRPr="009B129F">
              <w:rPr>
                <w:noProof/>
                <w:webHidden/>
              </w:rPr>
              <w:fldChar w:fldCharType="begin"/>
            </w:r>
            <w:r w:rsidRPr="009B129F">
              <w:rPr>
                <w:noProof/>
                <w:webHidden/>
              </w:rPr>
              <w:instrText xml:space="preserve"> PAGEREF _Toc12109181 \h </w:instrText>
            </w:r>
            <w:r w:rsidRPr="009B129F">
              <w:rPr>
                <w:noProof/>
                <w:webHidden/>
              </w:rPr>
            </w:r>
            <w:r w:rsidRPr="009B129F">
              <w:rPr>
                <w:noProof/>
                <w:webHidden/>
              </w:rPr>
              <w:fldChar w:fldCharType="separate"/>
            </w:r>
            <w:r w:rsidR="00DE3976">
              <w:rPr>
                <w:noProof/>
                <w:webHidden/>
              </w:rPr>
              <w:t>1</w:t>
            </w:r>
            <w:r w:rsidRPr="009B129F">
              <w:rPr>
                <w:noProof/>
                <w:webHidden/>
              </w:rPr>
              <w:fldChar w:fldCharType="end"/>
            </w:r>
          </w:hyperlink>
        </w:p>
        <w:p w14:paraId="5C4362FB" w14:textId="5812AF9C" w:rsidR="009B129F" w:rsidRPr="009B129F" w:rsidRDefault="009B129F">
          <w:pPr>
            <w:pStyle w:val="TOC1"/>
            <w:rPr>
              <w:rFonts w:asciiTheme="minorHAnsi" w:eastAsiaTheme="minorEastAsia" w:hAnsiTheme="minorHAnsi"/>
              <w:noProof/>
              <w:sz w:val="22"/>
              <w:szCs w:val="22"/>
            </w:rPr>
          </w:pPr>
          <w:hyperlink w:anchor="_Toc12109182" w:history="1">
            <w:r w:rsidRPr="009B129F">
              <w:rPr>
                <w:rStyle w:val="Hyperlink"/>
                <w:rFonts w:cs="Times New Roman"/>
                <w:noProof/>
              </w:rPr>
              <w:t>DANH MỤC KÍ HIỆU VÀ CHỮ VIẾT TẮT</w:t>
            </w:r>
            <w:r w:rsidRPr="009B129F">
              <w:rPr>
                <w:noProof/>
                <w:webHidden/>
              </w:rPr>
              <w:tab/>
            </w:r>
            <w:r w:rsidRPr="009B129F">
              <w:rPr>
                <w:noProof/>
                <w:webHidden/>
              </w:rPr>
              <w:fldChar w:fldCharType="begin"/>
            </w:r>
            <w:r w:rsidRPr="009B129F">
              <w:rPr>
                <w:noProof/>
                <w:webHidden/>
              </w:rPr>
              <w:instrText xml:space="preserve"> PAGEREF _Toc12109182 \h </w:instrText>
            </w:r>
            <w:r w:rsidRPr="009B129F">
              <w:rPr>
                <w:noProof/>
                <w:webHidden/>
              </w:rPr>
            </w:r>
            <w:r w:rsidRPr="009B129F">
              <w:rPr>
                <w:noProof/>
                <w:webHidden/>
              </w:rPr>
              <w:fldChar w:fldCharType="separate"/>
            </w:r>
            <w:r w:rsidR="00DE3976">
              <w:rPr>
                <w:noProof/>
                <w:webHidden/>
              </w:rPr>
              <w:t>3</w:t>
            </w:r>
            <w:r w:rsidRPr="009B129F">
              <w:rPr>
                <w:noProof/>
                <w:webHidden/>
              </w:rPr>
              <w:fldChar w:fldCharType="end"/>
            </w:r>
          </w:hyperlink>
        </w:p>
        <w:p w14:paraId="20392302" w14:textId="5DAC6AC4" w:rsidR="009B129F" w:rsidRPr="009B129F" w:rsidRDefault="009B129F">
          <w:pPr>
            <w:pStyle w:val="TOC1"/>
            <w:rPr>
              <w:rFonts w:asciiTheme="minorHAnsi" w:eastAsiaTheme="minorEastAsia" w:hAnsiTheme="minorHAnsi"/>
              <w:noProof/>
              <w:sz w:val="22"/>
              <w:szCs w:val="22"/>
            </w:rPr>
          </w:pPr>
          <w:hyperlink w:anchor="_Toc12109183" w:history="1">
            <w:r w:rsidRPr="009B129F">
              <w:rPr>
                <w:rStyle w:val="Hyperlink"/>
                <w:noProof/>
              </w:rPr>
              <w:t>DANH MỤC BẢNG BIỂU</w:t>
            </w:r>
            <w:r w:rsidRPr="009B129F">
              <w:rPr>
                <w:noProof/>
                <w:webHidden/>
              </w:rPr>
              <w:tab/>
            </w:r>
            <w:r w:rsidRPr="009B129F">
              <w:rPr>
                <w:noProof/>
                <w:webHidden/>
              </w:rPr>
              <w:fldChar w:fldCharType="begin"/>
            </w:r>
            <w:r w:rsidRPr="009B129F">
              <w:rPr>
                <w:noProof/>
                <w:webHidden/>
              </w:rPr>
              <w:instrText xml:space="preserve"> PAGEREF _Toc12109183 \h </w:instrText>
            </w:r>
            <w:r w:rsidRPr="009B129F">
              <w:rPr>
                <w:noProof/>
                <w:webHidden/>
              </w:rPr>
            </w:r>
            <w:r w:rsidRPr="009B129F">
              <w:rPr>
                <w:noProof/>
                <w:webHidden/>
              </w:rPr>
              <w:fldChar w:fldCharType="separate"/>
            </w:r>
            <w:r w:rsidR="00DE3976">
              <w:rPr>
                <w:noProof/>
                <w:webHidden/>
              </w:rPr>
              <w:t>4</w:t>
            </w:r>
            <w:r w:rsidRPr="009B129F">
              <w:rPr>
                <w:noProof/>
                <w:webHidden/>
              </w:rPr>
              <w:fldChar w:fldCharType="end"/>
            </w:r>
          </w:hyperlink>
        </w:p>
        <w:p w14:paraId="4B00C5D0" w14:textId="2B70BBAD" w:rsidR="009B129F" w:rsidRPr="009B129F" w:rsidRDefault="009B129F">
          <w:pPr>
            <w:pStyle w:val="TOC1"/>
            <w:rPr>
              <w:rFonts w:asciiTheme="minorHAnsi" w:eastAsiaTheme="minorEastAsia" w:hAnsiTheme="minorHAnsi"/>
              <w:noProof/>
              <w:sz w:val="22"/>
              <w:szCs w:val="22"/>
            </w:rPr>
          </w:pPr>
          <w:hyperlink w:anchor="_Toc12109184" w:history="1">
            <w:r w:rsidRPr="009B129F">
              <w:rPr>
                <w:rStyle w:val="Hyperlink"/>
                <w:noProof/>
              </w:rPr>
              <w:t>DANH MỤC HÌNH ẢNH</w:t>
            </w:r>
            <w:r w:rsidRPr="009B129F">
              <w:rPr>
                <w:noProof/>
                <w:webHidden/>
              </w:rPr>
              <w:tab/>
            </w:r>
            <w:r w:rsidRPr="009B129F">
              <w:rPr>
                <w:noProof/>
                <w:webHidden/>
              </w:rPr>
              <w:fldChar w:fldCharType="begin"/>
            </w:r>
            <w:r w:rsidRPr="009B129F">
              <w:rPr>
                <w:noProof/>
                <w:webHidden/>
              </w:rPr>
              <w:instrText xml:space="preserve"> PAGEREF _Toc12109184 \h </w:instrText>
            </w:r>
            <w:r w:rsidRPr="009B129F">
              <w:rPr>
                <w:noProof/>
                <w:webHidden/>
              </w:rPr>
            </w:r>
            <w:r w:rsidRPr="009B129F">
              <w:rPr>
                <w:noProof/>
                <w:webHidden/>
              </w:rPr>
              <w:fldChar w:fldCharType="separate"/>
            </w:r>
            <w:r w:rsidR="00DE3976">
              <w:rPr>
                <w:noProof/>
                <w:webHidden/>
              </w:rPr>
              <w:t>5</w:t>
            </w:r>
            <w:r w:rsidRPr="009B129F">
              <w:rPr>
                <w:noProof/>
                <w:webHidden/>
              </w:rPr>
              <w:fldChar w:fldCharType="end"/>
            </w:r>
          </w:hyperlink>
        </w:p>
        <w:p w14:paraId="77B19E57" w14:textId="13611C0E" w:rsidR="009B129F" w:rsidRPr="009B129F" w:rsidRDefault="009B129F">
          <w:pPr>
            <w:pStyle w:val="TOC1"/>
            <w:rPr>
              <w:rFonts w:asciiTheme="minorHAnsi" w:eastAsiaTheme="minorEastAsia" w:hAnsiTheme="minorHAnsi"/>
              <w:noProof/>
              <w:sz w:val="22"/>
              <w:szCs w:val="22"/>
            </w:rPr>
          </w:pPr>
          <w:hyperlink w:anchor="_Toc12109185" w:history="1">
            <w:r w:rsidRPr="009B129F">
              <w:rPr>
                <w:rStyle w:val="Hyperlink"/>
                <w:noProof/>
              </w:rPr>
              <w:t>CHƯƠNG 1 – CÁC KIẾN THỨC CƠ BẢN</w:t>
            </w:r>
            <w:r w:rsidRPr="009B129F">
              <w:rPr>
                <w:noProof/>
                <w:webHidden/>
              </w:rPr>
              <w:tab/>
            </w:r>
            <w:r w:rsidRPr="009B129F">
              <w:rPr>
                <w:noProof/>
                <w:webHidden/>
              </w:rPr>
              <w:fldChar w:fldCharType="begin"/>
            </w:r>
            <w:r w:rsidRPr="009B129F">
              <w:rPr>
                <w:noProof/>
                <w:webHidden/>
              </w:rPr>
              <w:instrText xml:space="preserve"> PAGEREF _Toc12109185 \h </w:instrText>
            </w:r>
            <w:r w:rsidRPr="009B129F">
              <w:rPr>
                <w:noProof/>
                <w:webHidden/>
              </w:rPr>
            </w:r>
            <w:r w:rsidRPr="009B129F">
              <w:rPr>
                <w:noProof/>
                <w:webHidden/>
              </w:rPr>
              <w:fldChar w:fldCharType="separate"/>
            </w:r>
            <w:r w:rsidR="00DE3976">
              <w:rPr>
                <w:noProof/>
                <w:webHidden/>
              </w:rPr>
              <w:t>6</w:t>
            </w:r>
            <w:r w:rsidRPr="009B129F">
              <w:rPr>
                <w:noProof/>
                <w:webHidden/>
              </w:rPr>
              <w:fldChar w:fldCharType="end"/>
            </w:r>
          </w:hyperlink>
        </w:p>
        <w:p w14:paraId="74147161" w14:textId="6DBB693C" w:rsidR="009B129F" w:rsidRPr="009B129F" w:rsidRDefault="009B129F">
          <w:pPr>
            <w:pStyle w:val="TOC2"/>
            <w:tabs>
              <w:tab w:val="left" w:pos="2070"/>
            </w:tabs>
            <w:rPr>
              <w:rFonts w:asciiTheme="minorHAnsi" w:eastAsiaTheme="minorEastAsia" w:hAnsiTheme="minorHAnsi" w:cstheme="minorBidi"/>
              <w:noProof/>
              <w:sz w:val="22"/>
              <w:szCs w:val="22"/>
            </w:rPr>
          </w:pPr>
          <w:hyperlink w:anchor="_Toc12109186" w:history="1">
            <w:r w:rsidRPr="009B129F">
              <w:rPr>
                <w:rStyle w:val="Hyperlink"/>
                <w:noProof/>
              </w:rPr>
              <w:t>1.1</w:t>
            </w:r>
            <w:r w:rsidRPr="009B129F">
              <w:rPr>
                <w:rFonts w:asciiTheme="minorHAnsi" w:eastAsiaTheme="minorEastAsia" w:hAnsiTheme="minorHAnsi" w:cstheme="minorBidi"/>
                <w:noProof/>
                <w:sz w:val="22"/>
                <w:szCs w:val="22"/>
              </w:rPr>
              <w:tab/>
            </w:r>
            <w:r w:rsidRPr="009B129F">
              <w:rPr>
                <w:rStyle w:val="Hyperlink"/>
                <w:noProof/>
              </w:rPr>
              <w:t>RANDOM FOREST</w:t>
            </w:r>
            <w:r w:rsidRPr="009B129F">
              <w:rPr>
                <w:noProof/>
                <w:webHidden/>
              </w:rPr>
              <w:tab/>
            </w:r>
            <w:r w:rsidRPr="009B129F">
              <w:rPr>
                <w:noProof/>
                <w:webHidden/>
              </w:rPr>
              <w:fldChar w:fldCharType="begin"/>
            </w:r>
            <w:r w:rsidRPr="009B129F">
              <w:rPr>
                <w:noProof/>
                <w:webHidden/>
              </w:rPr>
              <w:instrText xml:space="preserve"> PAGEREF _Toc12109186 \h </w:instrText>
            </w:r>
            <w:r w:rsidRPr="009B129F">
              <w:rPr>
                <w:noProof/>
                <w:webHidden/>
              </w:rPr>
            </w:r>
            <w:r w:rsidRPr="009B129F">
              <w:rPr>
                <w:noProof/>
                <w:webHidden/>
              </w:rPr>
              <w:fldChar w:fldCharType="separate"/>
            </w:r>
            <w:r w:rsidR="00DE3976">
              <w:rPr>
                <w:noProof/>
                <w:webHidden/>
              </w:rPr>
              <w:t>6</w:t>
            </w:r>
            <w:r w:rsidRPr="009B129F">
              <w:rPr>
                <w:noProof/>
                <w:webHidden/>
              </w:rPr>
              <w:fldChar w:fldCharType="end"/>
            </w:r>
          </w:hyperlink>
        </w:p>
        <w:p w14:paraId="4F4E8728" w14:textId="0D9454ED" w:rsidR="009B129F" w:rsidRPr="009B129F" w:rsidRDefault="009B129F">
          <w:pPr>
            <w:pStyle w:val="TOC3"/>
            <w:rPr>
              <w:rFonts w:asciiTheme="minorHAnsi" w:eastAsiaTheme="minorEastAsia" w:hAnsiTheme="minorHAnsi" w:cstheme="minorBidi"/>
              <w:noProof/>
              <w:sz w:val="22"/>
              <w:szCs w:val="22"/>
            </w:rPr>
          </w:pPr>
          <w:hyperlink w:anchor="_Toc12109187" w:history="1">
            <w:r w:rsidRPr="009B129F">
              <w:rPr>
                <w:rStyle w:val="Hyperlink"/>
                <w:noProof/>
              </w:rPr>
              <w:t>1.1.1 Giới Thiệu về RANDOM FOREST:</w:t>
            </w:r>
            <w:r w:rsidRPr="009B129F">
              <w:rPr>
                <w:noProof/>
                <w:webHidden/>
              </w:rPr>
              <w:tab/>
            </w:r>
            <w:r w:rsidRPr="009B129F">
              <w:rPr>
                <w:noProof/>
                <w:webHidden/>
              </w:rPr>
              <w:fldChar w:fldCharType="begin"/>
            </w:r>
            <w:r w:rsidRPr="009B129F">
              <w:rPr>
                <w:noProof/>
                <w:webHidden/>
              </w:rPr>
              <w:instrText xml:space="preserve"> PAGEREF _Toc12109187 \h </w:instrText>
            </w:r>
            <w:r w:rsidRPr="009B129F">
              <w:rPr>
                <w:noProof/>
                <w:webHidden/>
              </w:rPr>
            </w:r>
            <w:r w:rsidRPr="009B129F">
              <w:rPr>
                <w:noProof/>
                <w:webHidden/>
              </w:rPr>
              <w:fldChar w:fldCharType="separate"/>
            </w:r>
            <w:r w:rsidR="00DE3976">
              <w:rPr>
                <w:noProof/>
                <w:webHidden/>
              </w:rPr>
              <w:t>6</w:t>
            </w:r>
            <w:r w:rsidRPr="009B129F">
              <w:rPr>
                <w:noProof/>
                <w:webHidden/>
              </w:rPr>
              <w:fldChar w:fldCharType="end"/>
            </w:r>
          </w:hyperlink>
        </w:p>
        <w:p w14:paraId="12A3D92F" w14:textId="7B30E93C" w:rsidR="009B129F" w:rsidRPr="009B129F" w:rsidRDefault="009B129F">
          <w:pPr>
            <w:pStyle w:val="TOC3"/>
            <w:rPr>
              <w:rFonts w:asciiTheme="minorHAnsi" w:eastAsiaTheme="minorEastAsia" w:hAnsiTheme="minorHAnsi" w:cstheme="minorBidi"/>
              <w:noProof/>
              <w:sz w:val="22"/>
              <w:szCs w:val="22"/>
            </w:rPr>
          </w:pPr>
          <w:hyperlink w:anchor="_Toc12109188" w:history="1">
            <w:r w:rsidRPr="009B129F">
              <w:rPr>
                <w:rStyle w:val="Hyperlink"/>
                <w:noProof/>
              </w:rPr>
              <w:t>1.1.2 Hoạt Động Của Thuật Toán Random Forest</w:t>
            </w:r>
            <w:r w:rsidRPr="009B129F">
              <w:rPr>
                <w:noProof/>
                <w:webHidden/>
              </w:rPr>
              <w:tab/>
            </w:r>
            <w:r w:rsidRPr="009B129F">
              <w:rPr>
                <w:noProof/>
                <w:webHidden/>
              </w:rPr>
              <w:fldChar w:fldCharType="begin"/>
            </w:r>
            <w:r w:rsidRPr="009B129F">
              <w:rPr>
                <w:noProof/>
                <w:webHidden/>
              </w:rPr>
              <w:instrText xml:space="preserve"> PAGEREF _Toc12109188 \h </w:instrText>
            </w:r>
            <w:r w:rsidRPr="009B129F">
              <w:rPr>
                <w:noProof/>
                <w:webHidden/>
              </w:rPr>
            </w:r>
            <w:r w:rsidRPr="009B129F">
              <w:rPr>
                <w:noProof/>
                <w:webHidden/>
              </w:rPr>
              <w:fldChar w:fldCharType="separate"/>
            </w:r>
            <w:r w:rsidR="00DE3976">
              <w:rPr>
                <w:noProof/>
                <w:webHidden/>
              </w:rPr>
              <w:t>7</w:t>
            </w:r>
            <w:r w:rsidRPr="009B129F">
              <w:rPr>
                <w:noProof/>
                <w:webHidden/>
              </w:rPr>
              <w:fldChar w:fldCharType="end"/>
            </w:r>
          </w:hyperlink>
        </w:p>
        <w:p w14:paraId="32CF96C6" w14:textId="61E7EBA5" w:rsidR="009B129F" w:rsidRPr="009B129F" w:rsidRDefault="009B129F">
          <w:pPr>
            <w:pStyle w:val="TOC3"/>
            <w:rPr>
              <w:rFonts w:asciiTheme="minorHAnsi" w:eastAsiaTheme="minorEastAsia" w:hAnsiTheme="minorHAnsi" w:cstheme="minorBidi"/>
              <w:noProof/>
              <w:sz w:val="22"/>
              <w:szCs w:val="22"/>
            </w:rPr>
          </w:pPr>
          <w:hyperlink w:anchor="_Toc12109189" w:history="1">
            <w:r w:rsidRPr="009B129F">
              <w:rPr>
                <w:rStyle w:val="Hyperlink"/>
                <w:noProof/>
                <w:lang w:bidi="en-US"/>
              </w:rPr>
              <w:t>1.1.3 Giải Thuật RF Cho Phân Lớp Được Diễn Giải Như Sau</w:t>
            </w:r>
            <w:r w:rsidRPr="009B129F">
              <w:rPr>
                <w:noProof/>
                <w:webHidden/>
              </w:rPr>
              <w:tab/>
            </w:r>
            <w:r w:rsidRPr="009B129F">
              <w:rPr>
                <w:noProof/>
                <w:webHidden/>
              </w:rPr>
              <w:fldChar w:fldCharType="begin"/>
            </w:r>
            <w:r w:rsidRPr="009B129F">
              <w:rPr>
                <w:noProof/>
                <w:webHidden/>
              </w:rPr>
              <w:instrText xml:space="preserve"> PAGEREF _Toc12109189 \h </w:instrText>
            </w:r>
            <w:r w:rsidRPr="009B129F">
              <w:rPr>
                <w:noProof/>
                <w:webHidden/>
              </w:rPr>
            </w:r>
            <w:r w:rsidRPr="009B129F">
              <w:rPr>
                <w:noProof/>
                <w:webHidden/>
              </w:rPr>
              <w:fldChar w:fldCharType="separate"/>
            </w:r>
            <w:r w:rsidR="00DE3976">
              <w:rPr>
                <w:noProof/>
                <w:webHidden/>
              </w:rPr>
              <w:t>8</w:t>
            </w:r>
            <w:r w:rsidRPr="009B129F">
              <w:rPr>
                <w:noProof/>
                <w:webHidden/>
              </w:rPr>
              <w:fldChar w:fldCharType="end"/>
            </w:r>
          </w:hyperlink>
        </w:p>
        <w:p w14:paraId="60D7F455" w14:textId="7ADD35EF" w:rsidR="009B129F" w:rsidRPr="009B129F" w:rsidRDefault="009B129F">
          <w:pPr>
            <w:pStyle w:val="TOC3"/>
            <w:rPr>
              <w:rFonts w:asciiTheme="minorHAnsi" w:eastAsiaTheme="minorEastAsia" w:hAnsiTheme="minorHAnsi" w:cstheme="minorBidi"/>
              <w:noProof/>
              <w:sz w:val="22"/>
              <w:szCs w:val="22"/>
            </w:rPr>
          </w:pPr>
          <w:hyperlink w:anchor="_Toc12109190" w:history="1">
            <w:r w:rsidRPr="009B129F">
              <w:rPr>
                <w:rStyle w:val="Hyperlink"/>
                <w:noProof/>
                <w:lang w:bidi="en-US"/>
              </w:rPr>
              <w:t>1.1.4 Đặc Điểm của Random Forest</w:t>
            </w:r>
            <w:r w:rsidRPr="009B129F">
              <w:rPr>
                <w:noProof/>
                <w:webHidden/>
              </w:rPr>
              <w:tab/>
            </w:r>
            <w:r w:rsidRPr="009B129F">
              <w:rPr>
                <w:noProof/>
                <w:webHidden/>
              </w:rPr>
              <w:fldChar w:fldCharType="begin"/>
            </w:r>
            <w:r w:rsidRPr="009B129F">
              <w:rPr>
                <w:noProof/>
                <w:webHidden/>
              </w:rPr>
              <w:instrText xml:space="preserve"> PAGEREF _Toc12109190 \h </w:instrText>
            </w:r>
            <w:r w:rsidRPr="009B129F">
              <w:rPr>
                <w:noProof/>
                <w:webHidden/>
              </w:rPr>
            </w:r>
            <w:r w:rsidRPr="009B129F">
              <w:rPr>
                <w:noProof/>
                <w:webHidden/>
              </w:rPr>
              <w:fldChar w:fldCharType="separate"/>
            </w:r>
            <w:r w:rsidR="00DE3976">
              <w:rPr>
                <w:noProof/>
                <w:webHidden/>
              </w:rPr>
              <w:t>9</w:t>
            </w:r>
            <w:r w:rsidRPr="009B129F">
              <w:rPr>
                <w:noProof/>
                <w:webHidden/>
              </w:rPr>
              <w:fldChar w:fldCharType="end"/>
            </w:r>
          </w:hyperlink>
        </w:p>
        <w:p w14:paraId="57C548E1" w14:textId="0C26D929" w:rsidR="009B129F" w:rsidRPr="009B129F" w:rsidRDefault="009B129F">
          <w:pPr>
            <w:pStyle w:val="TOC3"/>
            <w:rPr>
              <w:rFonts w:asciiTheme="minorHAnsi" w:eastAsiaTheme="minorEastAsia" w:hAnsiTheme="minorHAnsi" w:cstheme="minorBidi"/>
              <w:noProof/>
              <w:sz w:val="22"/>
              <w:szCs w:val="22"/>
            </w:rPr>
          </w:pPr>
          <w:hyperlink w:anchor="_Toc12109191" w:history="1">
            <w:r w:rsidRPr="009B129F">
              <w:rPr>
                <w:rStyle w:val="Hyperlink"/>
                <w:noProof/>
                <w:lang w:bidi="en-US"/>
              </w:rPr>
              <w:t>1.1.5 Ứng Dụng của Random Forest</w:t>
            </w:r>
            <w:r w:rsidRPr="009B129F">
              <w:rPr>
                <w:noProof/>
                <w:webHidden/>
              </w:rPr>
              <w:tab/>
            </w:r>
            <w:r w:rsidRPr="009B129F">
              <w:rPr>
                <w:noProof/>
                <w:webHidden/>
              </w:rPr>
              <w:fldChar w:fldCharType="begin"/>
            </w:r>
            <w:r w:rsidRPr="009B129F">
              <w:rPr>
                <w:noProof/>
                <w:webHidden/>
              </w:rPr>
              <w:instrText xml:space="preserve"> PAGEREF _Toc12109191 \h </w:instrText>
            </w:r>
            <w:r w:rsidRPr="009B129F">
              <w:rPr>
                <w:noProof/>
                <w:webHidden/>
              </w:rPr>
            </w:r>
            <w:r w:rsidRPr="009B129F">
              <w:rPr>
                <w:noProof/>
                <w:webHidden/>
              </w:rPr>
              <w:fldChar w:fldCharType="separate"/>
            </w:r>
            <w:r w:rsidR="00DE3976">
              <w:rPr>
                <w:noProof/>
                <w:webHidden/>
              </w:rPr>
              <w:t>9</w:t>
            </w:r>
            <w:r w:rsidRPr="009B129F">
              <w:rPr>
                <w:noProof/>
                <w:webHidden/>
              </w:rPr>
              <w:fldChar w:fldCharType="end"/>
            </w:r>
          </w:hyperlink>
        </w:p>
        <w:p w14:paraId="4689BE13" w14:textId="5D12032C" w:rsidR="009B129F" w:rsidRPr="009B129F" w:rsidRDefault="009B129F">
          <w:pPr>
            <w:pStyle w:val="TOC3"/>
            <w:rPr>
              <w:rFonts w:asciiTheme="minorHAnsi" w:eastAsiaTheme="minorEastAsia" w:hAnsiTheme="minorHAnsi" w:cstheme="minorBidi"/>
              <w:noProof/>
              <w:sz w:val="22"/>
              <w:szCs w:val="22"/>
            </w:rPr>
          </w:pPr>
          <w:hyperlink w:anchor="_Toc12109192" w:history="1">
            <w:r w:rsidRPr="009B129F">
              <w:rPr>
                <w:rStyle w:val="Hyperlink"/>
                <w:noProof/>
                <w:lang w:bidi="en-US"/>
              </w:rPr>
              <w:t>1.1.6 Ưu Điểm Và Nhược Điểm Của Random Forest</w:t>
            </w:r>
            <w:r w:rsidRPr="009B129F">
              <w:rPr>
                <w:noProof/>
                <w:webHidden/>
              </w:rPr>
              <w:tab/>
            </w:r>
            <w:r w:rsidRPr="009B129F">
              <w:rPr>
                <w:noProof/>
                <w:webHidden/>
              </w:rPr>
              <w:fldChar w:fldCharType="begin"/>
            </w:r>
            <w:r w:rsidRPr="009B129F">
              <w:rPr>
                <w:noProof/>
                <w:webHidden/>
              </w:rPr>
              <w:instrText xml:space="preserve"> PAGEREF _Toc12109192 \h </w:instrText>
            </w:r>
            <w:r w:rsidRPr="009B129F">
              <w:rPr>
                <w:noProof/>
                <w:webHidden/>
              </w:rPr>
            </w:r>
            <w:r w:rsidRPr="009B129F">
              <w:rPr>
                <w:noProof/>
                <w:webHidden/>
              </w:rPr>
              <w:fldChar w:fldCharType="separate"/>
            </w:r>
            <w:r w:rsidR="00DE3976">
              <w:rPr>
                <w:noProof/>
                <w:webHidden/>
              </w:rPr>
              <w:t>10</w:t>
            </w:r>
            <w:r w:rsidRPr="009B129F">
              <w:rPr>
                <w:noProof/>
                <w:webHidden/>
              </w:rPr>
              <w:fldChar w:fldCharType="end"/>
            </w:r>
          </w:hyperlink>
        </w:p>
        <w:p w14:paraId="2D4DACAE" w14:textId="74268CBD" w:rsidR="009B129F" w:rsidRPr="009B129F" w:rsidRDefault="009B129F">
          <w:pPr>
            <w:pStyle w:val="TOC2"/>
            <w:tabs>
              <w:tab w:val="left" w:pos="2070"/>
            </w:tabs>
            <w:rPr>
              <w:rFonts w:asciiTheme="minorHAnsi" w:eastAsiaTheme="minorEastAsia" w:hAnsiTheme="minorHAnsi" w:cstheme="minorBidi"/>
              <w:noProof/>
              <w:sz w:val="22"/>
              <w:szCs w:val="22"/>
            </w:rPr>
          </w:pPr>
          <w:hyperlink w:anchor="_Toc12109193" w:history="1">
            <w:r w:rsidRPr="009B129F">
              <w:rPr>
                <w:rStyle w:val="Hyperlink"/>
                <w:noProof/>
              </w:rPr>
              <w:t>1.2</w:t>
            </w:r>
            <w:r w:rsidRPr="009B129F">
              <w:rPr>
                <w:rFonts w:asciiTheme="minorHAnsi" w:eastAsiaTheme="minorEastAsia" w:hAnsiTheme="minorHAnsi" w:cstheme="minorBidi"/>
                <w:noProof/>
                <w:sz w:val="22"/>
                <w:szCs w:val="22"/>
              </w:rPr>
              <w:tab/>
            </w:r>
            <w:r w:rsidRPr="009B129F">
              <w:rPr>
                <w:rStyle w:val="Hyperlink"/>
                <w:noProof/>
              </w:rPr>
              <w:t>Tìm Hiểu Về Thị Trường Chứng Khoáng:</w:t>
            </w:r>
            <w:r w:rsidRPr="009B129F">
              <w:rPr>
                <w:noProof/>
                <w:webHidden/>
              </w:rPr>
              <w:tab/>
            </w:r>
            <w:r w:rsidRPr="009B129F">
              <w:rPr>
                <w:noProof/>
                <w:webHidden/>
              </w:rPr>
              <w:fldChar w:fldCharType="begin"/>
            </w:r>
            <w:r w:rsidRPr="009B129F">
              <w:rPr>
                <w:noProof/>
                <w:webHidden/>
              </w:rPr>
              <w:instrText xml:space="preserve"> PAGEREF _Toc12109193 \h </w:instrText>
            </w:r>
            <w:r w:rsidRPr="009B129F">
              <w:rPr>
                <w:noProof/>
                <w:webHidden/>
              </w:rPr>
            </w:r>
            <w:r w:rsidRPr="009B129F">
              <w:rPr>
                <w:noProof/>
                <w:webHidden/>
              </w:rPr>
              <w:fldChar w:fldCharType="separate"/>
            </w:r>
            <w:r w:rsidR="00DE3976">
              <w:rPr>
                <w:noProof/>
                <w:webHidden/>
              </w:rPr>
              <w:t>11</w:t>
            </w:r>
            <w:r w:rsidRPr="009B129F">
              <w:rPr>
                <w:noProof/>
                <w:webHidden/>
              </w:rPr>
              <w:fldChar w:fldCharType="end"/>
            </w:r>
          </w:hyperlink>
        </w:p>
        <w:p w14:paraId="17E65785" w14:textId="35C35434" w:rsidR="009B129F" w:rsidRPr="009B129F" w:rsidRDefault="009B129F">
          <w:pPr>
            <w:pStyle w:val="TOC2"/>
            <w:tabs>
              <w:tab w:val="left" w:pos="2070"/>
            </w:tabs>
            <w:rPr>
              <w:rFonts w:asciiTheme="minorHAnsi" w:eastAsiaTheme="minorEastAsia" w:hAnsiTheme="minorHAnsi" w:cstheme="minorBidi"/>
              <w:noProof/>
              <w:sz w:val="22"/>
              <w:szCs w:val="22"/>
            </w:rPr>
          </w:pPr>
          <w:hyperlink w:anchor="_Toc12109194" w:history="1">
            <w:r w:rsidRPr="009B129F">
              <w:rPr>
                <w:rStyle w:val="Hyperlink"/>
                <w:noProof/>
              </w:rPr>
              <w:t>1.3</w:t>
            </w:r>
            <w:r w:rsidRPr="009B129F">
              <w:rPr>
                <w:rFonts w:asciiTheme="minorHAnsi" w:eastAsiaTheme="minorEastAsia" w:hAnsiTheme="minorHAnsi" w:cstheme="minorBidi"/>
                <w:noProof/>
                <w:sz w:val="22"/>
                <w:szCs w:val="22"/>
              </w:rPr>
              <w:tab/>
            </w:r>
            <w:r w:rsidRPr="009B129F">
              <w:rPr>
                <w:rStyle w:val="Hyperlink"/>
                <w:noProof/>
              </w:rPr>
              <w:t>Bootstrap</w:t>
            </w:r>
            <w:r w:rsidRPr="009B129F">
              <w:rPr>
                <w:noProof/>
                <w:webHidden/>
              </w:rPr>
              <w:tab/>
            </w:r>
            <w:r w:rsidRPr="009B129F">
              <w:rPr>
                <w:noProof/>
                <w:webHidden/>
              </w:rPr>
              <w:fldChar w:fldCharType="begin"/>
            </w:r>
            <w:r w:rsidRPr="009B129F">
              <w:rPr>
                <w:noProof/>
                <w:webHidden/>
              </w:rPr>
              <w:instrText xml:space="preserve"> PAGEREF _Toc12109194 \h </w:instrText>
            </w:r>
            <w:r w:rsidRPr="009B129F">
              <w:rPr>
                <w:noProof/>
                <w:webHidden/>
              </w:rPr>
            </w:r>
            <w:r w:rsidRPr="009B129F">
              <w:rPr>
                <w:noProof/>
                <w:webHidden/>
              </w:rPr>
              <w:fldChar w:fldCharType="separate"/>
            </w:r>
            <w:r w:rsidR="00DE3976">
              <w:rPr>
                <w:noProof/>
                <w:webHidden/>
              </w:rPr>
              <w:t>13</w:t>
            </w:r>
            <w:r w:rsidRPr="009B129F">
              <w:rPr>
                <w:noProof/>
                <w:webHidden/>
              </w:rPr>
              <w:fldChar w:fldCharType="end"/>
            </w:r>
          </w:hyperlink>
        </w:p>
        <w:p w14:paraId="7AB847A7" w14:textId="19BA7B99" w:rsidR="009B129F" w:rsidRPr="009B129F" w:rsidRDefault="009B129F">
          <w:pPr>
            <w:pStyle w:val="TOC3"/>
            <w:rPr>
              <w:rFonts w:asciiTheme="minorHAnsi" w:eastAsiaTheme="minorEastAsia" w:hAnsiTheme="minorHAnsi" w:cstheme="minorBidi"/>
              <w:noProof/>
              <w:sz w:val="22"/>
              <w:szCs w:val="22"/>
            </w:rPr>
          </w:pPr>
          <w:hyperlink w:anchor="_Toc12109195" w:history="1">
            <w:r w:rsidRPr="009B129F">
              <w:rPr>
                <w:rStyle w:val="Hyperlink"/>
                <w:noProof/>
              </w:rPr>
              <w:t>1.3.1 Bootstrap là gì?</w:t>
            </w:r>
            <w:r w:rsidRPr="009B129F">
              <w:rPr>
                <w:noProof/>
                <w:webHidden/>
              </w:rPr>
              <w:tab/>
            </w:r>
            <w:r w:rsidRPr="009B129F">
              <w:rPr>
                <w:noProof/>
                <w:webHidden/>
              </w:rPr>
              <w:fldChar w:fldCharType="begin"/>
            </w:r>
            <w:r w:rsidRPr="009B129F">
              <w:rPr>
                <w:noProof/>
                <w:webHidden/>
              </w:rPr>
              <w:instrText xml:space="preserve"> PAGEREF _Toc12109195 \h </w:instrText>
            </w:r>
            <w:r w:rsidRPr="009B129F">
              <w:rPr>
                <w:noProof/>
                <w:webHidden/>
              </w:rPr>
            </w:r>
            <w:r w:rsidRPr="009B129F">
              <w:rPr>
                <w:noProof/>
                <w:webHidden/>
              </w:rPr>
              <w:fldChar w:fldCharType="separate"/>
            </w:r>
            <w:r w:rsidR="00DE3976">
              <w:rPr>
                <w:noProof/>
                <w:webHidden/>
              </w:rPr>
              <w:t>13</w:t>
            </w:r>
            <w:r w:rsidRPr="009B129F">
              <w:rPr>
                <w:noProof/>
                <w:webHidden/>
              </w:rPr>
              <w:fldChar w:fldCharType="end"/>
            </w:r>
          </w:hyperlink>
        </w:p>
        <w:p w14:paraId="0AA1D6AB" w14:textId="69E8D589" w:rsidR="009B129F" w:rsidRPr="009B129F" w:rsidRDefault="009B129F">
          <w:pPr>
            <w:pStyle w:val="TOC3"/>
            <w:rPr>
              <w:rFonts w:asciiTheme="minorHAnsi" w:eastAsiaTheme="minorEastAsia" w:hAnsiTheme="minorHAnsi" w:cstheme="minorBidi"/>
              <w:noProof/>
              <w:sz w:val="22"/>
              <w:szCs w:val="22"/>
            </w:rPr>
          </w:pPr>
          <w:hyperlink w:anchor="_Toc12109196" w:history="1">
            <w:r w:rsidRPr="009B129F">
              <w:rPr>
                <w:rStyle w:val="Hyperlink"/>
                <w:noProof/>
              </w:rPr>
              <w:t>1.3.1 Nội Dung Phương Pháp Bootstrap</w:t>
            </w:r>
            <w:r w:rsidRPr="009B129F">
              <w:rPr>
                <w:noProof/>
                <w:webHidden/>
              </w:rPr>
              <w:tab/>
            </w:r>
            <w:r w:rsidRPr="009B129F">
              <w:rPr>
                <w:noProof/>
                <w:webHidden/>
              </w:rPr>
              <w:fldChar w:fldCharType="begin"/>
            </w:r>
            <w:r w:rsidRPr="009B129F">
              <w:rPr>
                <w:noProof/>
                <w:webHidden/>
              </w:rPr>
              <w:instrText xml:space="preserve"> PAGEREF _Toc12109196 \h </w:instrText>
            </w:r>
            <w:r w:rsidRPr="009B129F">
              <w:rPr>
                <w:noProof/>
                <w:webHidden/>
              </w:rPr>
            </w:r>
            <w:r w:rsidRPr="009B129F">
              <w:rPr>
                <w:noProof/>
                <w:webHidden/>
              </w:rPr>
              <w:fldChar w:fldCharType="separate"/>
            </w:r>
            <w:r w:rsidR="00DE3976">
              <w:rPr>
                <w:noProof/>
                <w:webHidden/>
              </w:rPr>
              <w:t>13</w:t>
            </w:r>
            <w:r w:rsidRPr="009B129F">
              <w:rPr>
                <w:noProof/>
                <w:webHidden/>
              </w:rPr>
              <w:fldChar w:fldCharType="end"/>
            </w:r>
          </w:hyperlink>
        </w:p>
        <w:p w14:paraId="7DB5217A" w14:textId="67411839" w:rsidR="009B129F" w:rsidRPr="009B129F" w:rsidRDefault="009B129F">
          <w:pPr>
            <w:pStyle w:val="TOC2"/>
            <w:tabs>
              <w:tab w:val="left" w:pos="2070"/>
            </w:tabs>
            <w:rPr>
              <w:rFonts w:asciiTheme="minorHAnsi" w:eastAsiaTheme="minorEastAsia" w:hAnsiTheme="minorHAnsi" w:cstheme="minorBidi"/>
              <w:noProof/>
              <w:sz w:val="22"/>
              <w:szCs w:val="22"/>
            </w:rPr>
          </w:pPr>
          <w:hyperlink w:anchor="_Toc12109197" w:history="1">
            <w:r w:rsidRPr="009B129F">
              <w:rPr>
                <w:rStyle w:val="Hyperlink"/>
                <w:noProof/>
              </w:rPr>
              <w:t>1.4</w:t>
            </w:r>
            <w:r w:rsidRPr="009B129F">
              <w:rPr>
                <w:rFonts w:asciiTheme="minorHAnsi" w:eastAsiaTheme="minorEastAsia" w:hAnsiTheme="minorHAnsi" w:cstheme="minorBidi"/>
                <w:noProof/>
                <w:sz w:val="22"/>
                <w:szCs w:val="22"/>
              </w:rPr>
              <w:tab/>
            </w:r>
            <w:r w:rsidRPr="009B129F">
              <w:rPr>
                <w:rStyle w:val="Hyperlink"/>
                <w:noProof/>
              </w:rPr>
              <w:t>Bagging</w:t>
            </w:r>
            <w:r w:rsidRPr="009B129F">
              <w:rPr>
                <w:noProof/>
                <w:webHidden/>
              </w:rPr>
              <w:tab/>
            </w:r>
            <w:r w:rsidRPr="009B129F">
              <w:rPr>
                <w:noProof/>
                <w:webHidden/>
              </w:rPr>
              <w:fldChar w:fldCharType="begin"/>
            </w:r>
            <w:r w:rsidRPr="009B129F">
              <w:rPr>
                <w:noProof/>
                <w:webHidden/>
              </w:rPr>
              <w:instrText xml:space="preserve"> PAGEREF _Toc12109197 \h </w:instrText>
            </w:r>
            <w:r w:rsidRPr="009B129F">
              <w:rPr>
                <w:noProof/>
                <w:webHidden/>
              </w:rPr>
            </w:r>
            <w:r w:rsidRPr="009B129F">
              <w:rPr>
                <w:noProof/>
                <w:webHidden/>
              </w:rPr>
              <w:fldChar w:fldCharType="separate"/>
            </w:r>
            <w:r w:rsidR="00DE3976">
              <w:rPr>
                <w:noProof/>
                <w:webHidden/>
              </w:rPr>
              <w:t>14</w:t>
            </w:r>
            <w:r w:rsidRPr="009B129F">
              <w:rPr>
                <w:noProof/>
                <w:webHidden/>
              </w:rPr>
              <w:fldChar w:fldCharType="end"/>
            </w:r>
          </w:hyperlink>
        </w:p>
        <w:p w14:paraId="28D250D7" w14:textId="2B952A5D" w:rsidR="009B129F" w:rsidRPr="009B129F" w:rsidRDefault="009B129F">
          <w:pPr>
            <w:pStyle w:val="TOC2"/>
            <w:rPr>
              <w:rFonts w:asciiTheme="minorHAnsi" w:eastAsiaTheme="minorEastAsia" w:hAnsiTheme="minorHAnsi" w:cstheme="minorBidi"/>
              <w:noProof/>
              <w:sz w:val="22"/>
              <w:szCs w:val="22"/>
            </w:rPr>
          </w:pPr>
          <w:hyperlink w:anchor="_Toc12109198" w:history="1">
            <w:r w:rsidRPr="009B129F">
              <w:rPr>
                <w:rStyle w:val="Hyperlink"/>
                <w:noProof/>
              </w:rPr>
              <w:t>1.5    Khai Phá Dữ Liệu</w:t>
            </w:r>
            <w:r w:rsidRPr="009B129F">
              <w:rPr>
                <w:noProof/>
                <w:webHidden/>
              </w:rPr>
              <w:tab/>
            </w:r>
            <w:r w:rsidRPr="009B129F">
              <w:rPr>
                <w:noProof/>
                <w:webHidden/>
              </w:rPr>
              <w:fldChar w:fldCharType="begin"/>
            </w:r>
            <w:r w:rsidRPr="009B129F">
              <w:rPr>
                <w:noProof/>
                <w:webHidden/>
              </w:rPr>
              <w:instrText xml:space="preserve"> PAGEREF _Toc12109198 \h </w:instrText>
            </w:r>
            <w:r w:rsidRPr="009B129F">
              <w:rPr>
                <w:noProof/>
                <w:webHidden/>
              </w:rPr>
            </w:r>
            <w:r w:rsidRPr="009B129F">
              <w:rPr>
                <w:noProof/>
                <w:webHidden/>
              </w:rPr>
              <w:fldChar w:fldCharType="separate"/>
            </w:r>
            <w:r w:rsidR="00DE3976">
              <w:rPr>
                <w:noProof/>
                <w:webHidden/>
              </w:rPr>
              <w:t>14</w:t>
            </w:r>
            <w:r w:rsidRPr="009B129F">
              <w:rPr>
                <w:noProof/>
                <w:webHidden/>
              </w:rPr>
              <w:fldChar w:fldCharType="end"/>
            </w:r>
          </w:hyperlink>
        </w:p>
        <w:p w14:paraId="277403FA" w14:textId="19C202BA" w:rsidR="009B129F" w:rsidRPr="009B129F" w:rsidRDefault="009B129F">
          <w:pPr>
            <w:pStyle w:val="TOC3"/>
            <w:rPr>
              <w:rFonts w:asciiTheme="minorHAnsi" w:eastAsiaTheme="minorEastAsia" w:hAnsiTheme="minorHAnsi" w:cstheme="minorBidi"/>
              <w:noProof/>
              <w:sz w:val="22"/>
              <w:szCs w:val="22"/>
            </w:rPr>
          </w:pPr>
          <w:hyperlink w:anchor="_Toc12109199" w:history="1">
            <w:r w:rsidRPr="009B129F">
              <w:rPr>
                <w:rStyle w:val="Hyperlink"/>
                <w:noProof/>
              </w:rPr>
              <w:t>1.5.1 Khai Phá Dữ Liệu Là Gì ?</w:t>
            </w:r>
            <w:r w:rsidRPr="009B129F">
              <w:rPr>
                <w:noProof/>
                <w:webHidden/>
              </w:rPr>
              <w:tab/>
            </w:r>
            <w:r w:rsidRPr="009B129F">
              <w:rPr>
                <w:noProof/>
                <w:webHidden/>
              </w:rPr>
              <w:fldChar w:fldCharType="begin"/>
            </w:r>
            <w:r w:rsidRPr="009B129F">
              <w:rPr>
                <w:noProof/>
                <w:webHidden/>
              </w:rPr>
              <w:instrText xml:space="preserve"> PAGEREF _Toc12109199 \h </w:instrText>
            </w:r>
            <w:r w:rsidRPr="009B129F">
              <w:rPr>
                <w:noProof/>
                <w:webHidden/>
              </w:rPr>
            </w:r>
            <w:r w:rsidRPr="009B129F">
              <w:rPr>
                <w:noProof/>
                <w:webHidden/>
              </w:rPr>
              <w:fldChar w:fldCharType="separate"/>
            </w:r>
            <w:r w:rsidR="00DE3976">
              <w:rPr>
                <w:noProof/>
                <w:webHidden/>
              </w:rPr>
              <w:t>14</w:t>
            </w:r>
            <w:r w:rsidRPr="009B129F">
              <w:rPr>
                <w:noProof/>
                <w:webHidden/>
              </w:rPr>
              <w:fldChar w:fldCharType="end"/>
            </w:r>
          </w:hyperlink>
        </w:p>
        <w:p w14:paraId="28C94651" w14:textId="709F8036" w:rsidR="009B129F" w:rsidRPr="009B129F" w:rsidRDefault="009B129F">
          <w:pPr>
            <w:pStyle w:val="TOC3"/>
            <w:rPr>
              <w:rFonts w:asciiTheme="minorHAnsi" w:eastAsiaTheme="minorEastAsia" w:hAnsiTheme="minorHAnsi" w:cstheme="minorBidi"/>
              <w:noProof/>
              <w:sz w:val="22"/>
              <w:szCs w:val="22"/>
            </w:rPr>
          </w:pPr>
          <w:hyperlink w:anchor="_Toc12109200" w:history="1">
            <w:r w:rsidRPr="009B129F">
              <w:rPr>
                <w:rStyle w:val="Hyperlink"/>
                <w:noProof/>
              </w:rPr>
              <w:t>1.5.2 Chức Năng</w:t>
            </w:r>
            <w:r w:rsidRPr="009B129F">
              <w:rPr>
                <w:noProof/>
                <w:webHidden/>
              </w:rPr>
              <w:tab/>
            </w:r>
            <w:r w:rsidRPr="009B129F">
              <w:rPr>
                <w:noProof/>
                <w:webHidden/>
              </w:rPr>
              <w:fldChar w:fldCharType="begin"/>
            </w:r>
            <w:r w:rsidRPr="009B129F">
              <w:rPr>
                <w:noProof/>
                <w:webHidden/>
              </w:rPr>
              <w:instrText xml:space="preserve"> PAGEREF _Toc12109200 \h </w:instrText>
            </w:r>
            <w:r w:rsidRPr="009B129F">
              <w:rPr>
                <w:noProof/>
                <w:webHidden/>
              </w:rPr>
            </w:r>
            <w:r w:rsidRPr="009B129F">
              <w:rPr>
                <w:noProof/>
                <w:webHidden/>
              </w:rPr>
              <w:fldChar w:fldCharType="separate"/>
            </w:r>
            <w:r w:rsidR="00DE3976">
              <w:rPr>
                <w:noProof/>
                <w:webHidden/>
              </w:rPr>
              <w:t>16</w:t>
            </w:r>
            <w:r w:rsidRPr="009B129F">
              <w:rPr>
                <w:noProof/>
                <w:webHidden/>
              </w:rPr>
              <w:fldChar w:fldCharType="end"/>
            </w:r>
          </w:hyperlink>
        </w:p>
        <w:p w14:paraId="4C9B699E" w14:textId="3FC4DE97" w:rsidR="009B129F" w:rsidRPr="009B129F" w:rsidRDefault="009B129F">
          <w:pPr>
            <w:pStyle w:val="TOC1"/>
            <w:rPr>
              <w:rFonts w:asciiTheme="minorHAnsi" w:eastAsiaTheme="minorEastAsia" w:hAnsiTheme="minorHAnsi"/>
              <w:noProof/>
              <w:sz w:val="22"/>
              <w:szCs w:val="22"/>
            </w:rPr>
          </w:pPr>
          <w:hyperlink w:anchor="_Toc12109201" w:history="1">
            <w:r w:rsidRPr="009B129F">
              <w:rPr>
                <w:rStyle w:val="Hyperlink"/>
                <w:noProof/>
              </w:rPr>
              <w:t>CHƯƠNG 2: XÂY DỰNG PHẦN MỀM</w:t>
            </w:r>
            <w:r w:rsidRPr="009B129F">
              <w:rPr>
                <w:noProof/>
                <w:webHidden/>
              </w:rPr>
              <w:tab/>
            </w:r>
            <w:r w:rsidRPr="009B129F">
              <w:rPr>
                <w:noProof/>
                <w:webHidden/>
              </w:rPr>
              <w:fldChar w:fldCharType="begin"/>
            </w:r>
            <w:r w:rsidRPr="009B129F">
              <w:rPr>
                <w:noProof/>
                <w:webHidden/>
              </w:rPr>
              <w:instrText xml:space="preserve"> PAGEREF _Toc12109201 \h </w:instrText>
            </w:r>
            <w:r w:rsidRPr="009B129F">
              <w:rPr>
                <w:noProof/>
                <w:webHidden/>
              </w:rPr>
            </w:r>
            <w:r w:rsidRPr="009B129F">
              <w:rPr>
                <w:noProof/>
                <w:webHidden/>
              </w:rPr>
              <w:fldChar w:fldCharType="separate"/>
            </w:r>
            <w:r w:rsidR="00DE3976">
              <w:rPr>
                <w:noProof/>
                <w:webHidden/>
              </w:rPr>
              <w:t>18</w:t>
            </w:r>
            <w:r w:rsidRPr="009B129F">
              <w:rPr>
                <w:noProof/>
                <w:webHidden/>
              </w:rPr>
              <w:fldChar w:fldCharType="end"/>
            </w:r>
          </w:hyperlink>
        </w:p>
        <w:p w14:paraId="012FA439" w14:textId="43D35E8A" w:rsidR="009B129F" w:rsidRPr="009B129F" w:rsidRDefault="009B129F">
          <w:pPr>
            <w:pStyle w:val="TOC2"/>
            <w:tabs>
              <w:tab w:val="left" w:pos="2070"/>
            </w:tabs>
            <w:rPr>
              <w:rFonts w:asciiTheme="minorHAnsi" w:eastAsiaTheme="minorEastAsia" w:hAnsiTheme="minorHAnsi" w:cstheme="minorBidi"/>
              <w:noProof/>
              <w:sz w:val="22"/>
              <w:szCs w:val="22"/>
            </w:rPr>
          </w:pPr>
          <w:hyperlink w:anchor="_Toc12109202" w:history="1">
            <w:r w:rsidRPr="009B129F">
              <w:rPr>
                <w:rStyle w:val="Hyperlink"/>
                <w:noProof/>
              </w:rPr>
              <w:t>1.1</w:t>
            </w:r>
            <w:r w:rsidRPr="009B129F">
              <w:rPr>
                <w:rFonts w:asciiTheme="minorHAnsi" w:eastAsiaTheme="minorEastAsia" w:hAnsiTheme="minorHAnsi" w:cstheme="minorBidi"/>
                <w:noProof/>
                <w:sz w:val="22"/>
                <w:szCs w:val="22"/>
              </w:rPr>
              <w:tab/>
            </w:r>
            <w:r w:rsidRPr="009B129F">
              <w:rPr>
                <w:rStyle w:val="Hyperlink"/>
                <w:noProof/>
              </w:rPr>
              <w:t>Chuẩn Bị:</w:t>
            </w:r>
            <w:r w:rsidRPr="009B129F">
              <w:rPr>
                <w:noProof/>
                <w:webHidden/>
              </w:rPr>
              <w:tab/>
            </w:r>
            <w:r w:rsidRPr="009B129F">
              <w:rPr>
                <w:noProof/>
                <w:webHidden/>
              </w:rPr>
              <w:fldChar w:fldCharType="begin"/>
            </w:r>
            <w:r w:rsidRPr="009B129F">
              <w:rPr>
                <w:noProof/>
                <w:webHidden/>
              </w:rPr>
              <w:instrText xml:space="preserve"> PAGEREF _Toc12109202 \h </w:instrText>
            </w:r>
            <w:r w:rsidRPr="009B129F">
              <w:rPr>
                <w:noProof/>
                <w:webHidden/>
              </w:rPr>
            </w:r>
            <w:r w:rsidRPr="009B129F">
              <w:rPr>
                <w:noProof/>
                <w:webHidden/>
              </w:rPr>
              <w:fldChar w:fldCharType="separate"/>
            </w:r>
            <w:r w:rsidR="00DE3976">
              <w:rPr>
                <w:noProof/>
                <w:webHidden/>
              </w:rPr>
              <w:t>18</w:t>
            </w:r>
            <w:r w:rsidRPr="009B129F">
              <w:rPr>
                <w:noProof/>
                <w:webHidden/>
              </w:rPr>
              <w:fldChar w:fldCharType="end"/>
            </w:r>
          </w:hyperlink>
        </w:p>
        <w:p w14:paraId="1BBBDFAC" w14:textId="5E43CC75" w:rsidR="009B129F" w:rsidRPr="009B129F" w:rsidRDefault="009B129F">
          <w:pPr>
            <w:pStyle w:val="TOC2"/>
            <w:tabs>
              <w:tab w:val="left" w:pos="2070"/>
            </w:tabs>
            <w:rPr>
              <w:rFonts w:asciiTheme="minorHAnsi" w:eastAsiaTheme="minorEastAsia" w:hAnsiTheme="minorHAnsi" w:cstheme="minorBidi"/>
              <w:noProof/>
              <w:sz w:val="22"/>
              <w:szCs w:val="22"/>
            </w:rPr>
          </w:pPr>
          <w:hyperlink w:anchor="_Toc12109203" w:history="1">
            <w:r w:rsidRPr="009B129F">
              <w:rPr>
                <w:rStyle w:val="Hyperlink"/>
                <w:noProof/>
              </w:rPr>
              <w:t>1.2</w:t>
            </w:r>
            <w:r w:rsidRPr="009B129F">
              <w:rPr>
                <w:rFonts w:asciiTheme="minorHAnsi" w:eastAsiaTheme="minorEastAsia" w:hAnsiTheme="minorHAnsi" w:cstheme="minorBidi"/>
                <w:noProof/>
                <w:sz w:val="22"/>
                <w:szCs w:val="22"/>
              </w:rPr>
              <w:tab/>
            </w:r>
            <w:r w:rsidRPr="009B129F">
              <w:rPr>
                <w:rStyle w:val="Hyperlink"/>
                <w:noProof/>
              </w:rPr>
              <w:t>Cài Đặt:</w:t>
            </w:r>
            <w:r w:rsidRPr="009B129F">
              <w:rPr>
                <w:noProof/>
                <w:webHidden/>
              </w:rPr>
              <w:tab/>
            </w:r>
            <w:r w:rsidRPr="009B129F">
              <w:rPr>
                <w:noProof/>
                <w:webHidden/>
              </w:rPr>
              <w:fldChar w:fldCharType="begin"/>
            </w:r>
            <w:r w:rsidRPr="009B129F">
              <w:rPr>
                <w:noProof/>
                <w:webHidden/>
              </w:rPr>
              <w:instrText xml:space="preserve"> PAGEREF _Toc12109203 \h </w:instrText>
            </w:r>
            <w:r w:rsidRPr="009B129F">
              <w:rPr>
                <w:noProof/>
                <w:webHidden/>
              </w:rPr>
            </w:r>
            <w:r w:rsidRPr="009B129F">
              <w:rPr>
                <w:noProof/>
                <w:webHidden/>
              </w:rPr>
              <w:fldChar w:fldCharType="separate"/>
            </w:r>
            <w:r w:rsidR="00DE3976">
              <w:rPr>
                <w:noProof/>
                <w:webHidden/>
              </w:rPr>
              <w:t>19</w:t>
            </w:r>
            <w:r w:rsidRPr="009B129F">
              <w:rPr>
                <w:noProof/>
                <w:webHidden/>
              </w:rPr>
              <w:fldChar w:fldCharType="end"/>
            </w:r>
          </w:hyperlink>
        </w:p>
        <w:p w14:paraId="11808F79" w14:textId="3EBA2E4B" w:rsidR="009B129F" w:rsidRPr="009B129F" w:rsidRDefault="009B129F">
          <w:pPr>
            <w:pStyle w:val="TOC3"/>
            <w:tabs>
              <w:tab w:val="left" w:pos="2810"/>
            </w:tabs>
            <w:rPr>
              <w:rFonts w:asciiTheme="minorHAnsi" w:eastAsiaTheme="minorEastAsia" w:hAnsiTheme="minorHAnsi" w:cstheme="minorBidi"/>
              <w:noProof/>
              <w:sz w:val="22"/>
              <w:szCs w:val="22"/>
            </w:rPr>
          </w:pPr>
          <w:hyperlink w:anchor="_Toc12109204" w:history="1">
            <w:r w:rsidRPr="009B129F">
              <w:rPr>
                <w:rStyle w:val="Hyperlink"/>
                <w:noProof/>
              </w:rPr>
              <w:t>1.2.1</w:t>
            </w:r>
            <w:r w:rsidRPr="009B129F">
              <w:rPr>
                <w:rFonts w:asciiTheme="minorHAnsi" w:eastAsiaTheme="minorEastAsia" w:hAnsiTheme="minorHAnsi" w:cstheme="minorBidi"/>
                <w:noProof/>
                <w:sz w:val="22"/>
                <w:szCs w:val="22"/>
              </w:rPr>
              <w:tab/>
            </w:r>
            <w:r w:rsidRPr="009B129F">
              <w:rPr>
                <w:rStyle w:val="Hyperlink"/>
                <w:noProof/>
              </w:rPr>
              <w:t>Cài Đặt Python:</w:t>
            </w:r>
            <w:r w:rsidRPr="009B129F">
              <w:rPr>
                <w:noProof/>
                <w:webHidden/>
              </w:rPr>
              <w:tab/>
            </w:r>
            <w:r w:rsidRPr="009B129F">
              <w:rPr>
                <w:noProof/>
                <w:webHidden/>
              </w:rPr>
              <w:fldChar w:fldCharType="begin"/>
            </w:r>
            <w:r w:rsidRPr="009B129F">
              <w:rPr>
                <w:noProof/>
                <w:webHidden/>
              </w:rPr>
              <w:instrText xml:space="preserve"> PAGEREF _Toc12109204 \h </w:instrText>
            </w:r>
            <w:r w:rsidRPr="009B129F">
              <w:rPr>
                <w:noProof/>
                <w:webHidden/>
              </w:rPr>
            </w:r>
            <w:r w:rsidRPr="009B129F">
              <w:rPr>
                <w:noProof/>
                <w:webHidden/>
              </w:rPr>
              <w:fldChar w:fldCharType="separate"/>
            </w:r>
            <w:r w:rsidR="00DE3976">
              <w:rPr>
                <w:noProof/>
                <w:webHidden/>
              </w:rPr>
              <w:t>19</w:t>
            </w:r>
            <w:r w:rsidRPr="009B129F">
              <w:rPr>
                <w:noProof/>
                <w:webHidden/>
              </w:rPr>
              <w:fldChar w:fldCharType="end"/>
            </w:r>
          </w:hyperlink>
        </w:p>
        <w:p w14:paraId="0C0CC69A" w14:textId="0BFCDB11" w:rsidR="009B129F" w:rsidRPr="009B129F" w:rsidRDefault="009B129F">
          <w:pPr>
            <w:pStyle w:val="TOC3"/>
            <w:tabs>
              <w:tab w:val="left" w:pos="2810"/>
            </w:tabs>
            <w:rPr>
              <w:rFonts w:asciiTheme="minorHAnsi" w:eastAsiaTheme="minorEastAsia" w:hAnsiTheme="minorHAnsi" w:cstheme="minorBidi"/>
              <w:noProof/>
              <w:sz w:val="22"/>
              <w:szCs w:val="22"/>
            </w:rPr>
          </w:pPr>
          <w:hyperlink w:anchor="_Toc12109205" w:history="1">
            <w:r w:rsidRPr="009B129F">
              <w:rPr>
                <w:rStyle w:val="Hyperlink"/>
                <w:noProof/>
              </w:rPr>
              <w:t>1.2.2</w:t>
            </w:r>
            <w:r w:rsidRPr="009B129F">
              <w:rPr>
                <w:rFonts w:asciiTheme="minorHAnsi" w:eastAsiaTheme="minorEastAsia" w:hAnsiTheme="minorHAnsi" w:cstheme="minorBidi"/>
                <w:noProof/>
                <w:sz w:val="22"/>
                <w:szCs w:val="22"/>
              </w:rPr>
              <w:tab/>
            </w:r>
            <w:r w:rsidRPr="009B129F">
              <w:rPr>
                <w:rStyle w:val="Hyperlink"/>
                <w:noProof/>
              </w:rPr>
              <w:t>Cài Đặt Package Pandas:</w:t>
            </w:r>
            <w:r w:rsidRPr="009B129F">
              <w:rPr>
                <w:noProof/>
                <w:webHidden/>
              </w:rPr>
              <w:tab/>
            </w:r>
            <w:r w:rsidRPr="009B129F">
              <w:rPr>
                <w:noProof/>
                <w:webHidden/>
              </w:rPr>
              <w:fldChar w:fldCharType="begin"/>
            </w:r>
            <w:r w:rsidRPr="009B129F">
              <w:rPr>
                <w:noProof/>
                <w:webHidden/>
              </w:rPr>
              <w:instrText xml:space="preserve"> PAGEREF _Toc12109205 \h </w:instrText>
            </w:r>
            <w:r w:rsidRPr="009B129F">
              <w:rPr>
                <w:noProof/>
                <w:webHidden/>
              </w:rPr>
            </w:r>
            <w:r w:rsidRPr="009B129F">
              <w:rPr>
                <w:noProof/>
                <w:webHidden/>
              </w:rPr>
              <w:fldChar w:fldCharType="separate"/>
            </w:r>
            <w:r w:rsidR="00DE3976">
              <w:rPr>
                <w:noProof/>
                <w:webHidden/>
              </w:rPr>
              <w:t>19</w:t>
            </w:r>
            <w:r w:rsidRPr="009B129F">
              <w:rPr>
                <w:noProof/>
                <w:webHidden/>
              </w:rPr>
              <w:fldChar w:fldCharType="end"/>
            </w:r>
          </w:hyperlink>
        </w:p>
        <w:p w14:paraId="612BAF2A" w14:textId="2D2FC623" w:rsidR="009B129F" w:rsidRPr="009B129F" w:rsidRDefault="009B129F">
          <w:pPr>
            <w:pStyle w:val="TOC3"/>
            <w:tabs>
              <w:tab w:val="left" w:pos="2810"/>
            </w:tabs>
            <w:rPr>
              <w:rFonts w:asciiTheme="minorHAnsi" w:eastAsiaTheme="minorEastAsia" w:hAnsiTheme="minorHAnsi" w:cstheme="minorBidi"/>
              <w:noProof/>
              <w:sz w:val="22"/>
              <w:szCs w:val="22"/>
            </w:rPr>
          </w:pPr>
          <w:hyperlink w:anchor="_Toc12109206" w:history="1">
            <w:r w:rsidRPr="009B129F">
              <w:rPr>
                <w:rStyle w:val="Hyperlink"/>
                <w:noProof/>
              </w:rPr>
              <w:t>1.2.3</w:t>
            </w:r>
            <w:r w:rsidRPr="009B129F">
              <w:rPr>
                <w:rFonts w:asciiTheme="minorHAnsi" w:eastAsiaTheme="minorEastAsia" w:hAnsiTheme="minorHAnsi" w:cstheme="minorBidi"/>
                <w:noProof/>
                <w:sz w:val="22"/>
                <w:szCs w:val="22"/>
              </w:rPr>
              <w:tab/>
            </w:r>
            <w:r w:rsidRPr="009B129F">
              <w:rPr>
                <w:rStyle w:val="Hyperlink"/>
                <w:noProof/>
              </w:rPr>
              <w:t>Cài Đặt Numpy</w:t>
            </w:r>
            <w:r w:rsidRPr="009B129F">
              <w:rPr>
                <w:noProof/>
                <w:webHidden/>
              </w:rPr>
              <w:tab/>
            </w:r>
            <w:r w:rsidRPr="009B129F">
              <w:rPr>
                <w:noProof/>
                <w:webHidden/>
              </w:rPr>
              <w:fldChar w:fldCharType="begin"/>
            </w:r>
            <w:r w:rsidRPr="009B129F">
              <w:rPr>
                <w:noProof/>
                <w:webHidden/>
              </w:rPr>
              <w:instrText xml:space="preserve"> PAGEREF _Toc12109206 \h </w:instrText>
            </w:r>
            <w:r w:rsidRPr="009B129F">
              <w:rPr>
                <w:noProof/>
                <w:webHidden/>
              </w:rPr>
            </w:r>
            <w:r w:rsidRPr="009B129F">
              <w:rPr>
                <w:noProof/>
                <w:webHidden/>
              </w:rPr>
              <w:fldChar w:fldCharType="separate"/>
            </w:r>
            <w:r w:rsidR="00DE3976">
              <w:rPr>
                <w:noProof/>
                <w:webHidden/>
              </w:rPr>
              <w:t>19</w:t>
            </w:r>
            <w:r w:rsidRPr="009B129F">
              <w:rPr>
                <w:noProof/>
                <w:webHidden/>
              </w:rPr>
              <w:fldChar w:fldCharType="end"/>
            </w:r>
          </w:hyperlink>
        </w:p>
        <w:p w14:paraId="63EBBCB4" w14:textId="1890D74C" w:rsidR="009B129F" w:rsidRPr="009B129F" w:rsidRDefault="009B129F">
          <w:pPr>
            <w:pStyle w:val="TOC3"/>
            <w:tabs>
              <w:tab w:val="left" w:pos="2810"/>
            </w:tabs>
            <w:rPr>
              <w:rFonts w:asciiTheme="minorHAnsi" w:eastAsiaTheme="minorEastAsia" w:hAnsiTheme="minorHAnsi" w:cstheme="minorBidi"/>
              <w:noProof/>
              <w:sz w:val="22"/>
              <w:szCs w:val="22"/>
            </w:rPr>
          </w:pPr>
          <w:hyperlink w:anchor="_Toc12109207" w:history="1">
            <w:r w:rsidRPr="009B129F">
              <w:rPr>
                <w:rStyle w:val="Hyperlink"/>
                <w:noProof/>
              </w:rPr>
              <w:t>1.2.4</w:t>
            </w:r>
            <w:r w:rsidRPr="009B129F">
              <w:rPr>
                <w:rFonts w:asciiTheme="minorHAnsi" w:eastAsiaTheme="minorEastAsia" w:hAnsiTheme="minorHAnsi" w:cstheme="minorBidi"/>
                <w:noProof/>
                <w:sz w:val="22"/>
                <w:szCs w:val="22"/>
              </w:rPr>
              <w:tab/>
            </w:r>
            <w:r w:rsidRPr="009B129F">
              <w:rPr>
                <w:rStyle w:val="Hyperlink"/>
                <w:noProof/>
              </w:rPr>
              <w:t>Cài Đặt Random Forest</w:t>
            </w:r>
            <w:r w:rsidRPr="009B129F">
              <w:rPr>
                <w:noProof/>
                <w:webHidden/>
              </w:rPr>
              <w:tab/>
            </w:r>
            <w:r w:rsidRPr="009B129F">
              <w:rPr>
                <w:noProof/>
                <w:webHidden/>
              </w:rPr>
              <w:fldChar w:fldCharType="begin"/>
            </w:r>
            <w:r w:rsidRPr="009B129F">
              <w:rPr>
                <w:noProof/>
                <w:webHidden/>
              </w:rPr>
              <w:instrText xml:space="preserve"> PAGEREF _Toc12109207 \h </w:instrText>
            </w:r>
            <w:r w:rsidRPr="009B129F">
              <w:rPr>
                <w:noProof/>
                <w:webHidden/>
              </w:rPr>
            </w:r>
            <w:r w:rsidRPr="009B129F">
              <w:rPr>
                <w:noProof/>
                <w:webHidden/>
              </w:rPr>
              <w:fldChar w:fldCharType="separate"/>
            </w:r>
            <w:r w:rsidR="00DE3976">
              <w:rPr>
                <w:noProof/>
                <w:webHidden/>
              </w:rPr>
              <w:t>20</w:t>
            </w:r>
            <w:r w:rsidRPr="009B129F">
              <w:rPr>
                <w:noProof/>
                <w:webHidden/>
              </w:rPr>
              <w:fldChar w:fldCharType="end"/>
            </w:r>
          </w:hyperlink>
        </w:p>
        <w:p w14:paraId="65B330D6" w14:textId="2974733B" w:rsidR="009B129F" w:rsidRPr="009B129F" w:rsidRDefault="009B129F">
          <w:pPr>
            <w:pStyle w:val="TOC1"/>
            <w:rPr>
              <w:rFonts w:asciiTheme="minorHAnsi" w:eastAsiaTheme="minorEastAsia" w:hAnsiTheme="minorHAnsi"/>
              <w:noProof/>
              <w:sz w:val="22"/>
              <w:szCs w:val="22"/>
            </w:rPr>
          </w:pPr>
          <w:hyperlink w:anchor="_Toc12109208" w:history="1">
            <w:r w:rsidRPr="009B129F">
              <w:rPr>
                <w:rStyle w:val="Hyperlink"/>
                <w:noProof/>
              </w:rPr>
              <w:t>CHƯƠNG 3 – DEMO VÀ ĐÁNH GIÁ, NHẬN XÉT PHẨN MỀM ỨNG DỤNG</w:t>
            </w:r>
            <w:r w:rsidRPr="009B129F">
              <w:rPr>
                <w:noProof/>
                <w:webHidden/>
              </w:rPr>
              <w:tab/>
            </w:r>
            <w:r w:rsidRPr="009B129F">
              <w:rPr>
                <w:noProof/>
                <w:webHidden/>
              </w:rPr>
              <w:fldChar w:fldCharType="begin"/>
            </w:r>
            <w:r w:rsidRPr="009B129F">
              <w:rPr>
                <w:noProof/>
                <w:webHidden/>
              </w:rPr>
              <w:instrText xml:space="preserve"> PAGEREF _Toc12109208 \h </w:instrText>
            </w:r>
            <w:r w:rsidRPr="009B129F">
              <w:rPr>
                <w:noProof/>
                <w:webHidden/>
              </w:rPr>
            </w:r>
            <w:r w:rsidRPr="009B129F">
              <w:rPr>
                <w:noProof/>
                <w:webHidden/>
              </w:rPr>
              <w:fldChar w:fldCharType="separate"/>
            </w:r>
            <w:r w:rsidR="00DE3976">
              <w:rPr>
                <w:noProof/>
                <w:webHidden/>
              </w:rPr>
              <w:t>22</w:t>
            </w:r>
            <w:r w:rsidRPr="009B129F">
              <w:rPr>
                <w:noProof/>
                <w:webHidden/>
              </w:rPr>
              <w:fldChar w:fldCharType="end"/>
            </w:r>
          </w:hyperlink>
        </w:p>
        <w:p w14:paraId="26656DB7" w14:textId="7CAAE610" w:rsidR="009B129F" w:rsidRPr="009B129F" w:rsidRDefault="009B129F">
          <w:pPr>
            <w:pStyle w:val="TOC2"/>
            <w:tabs>
              <w:tab w:val="left" w:pos="2070"/>
            </w:tabs>
            <w:rPr>
              <w:rFonts w:asciiTheme="minorHAnsi" w:eastAsiaTheme="minorEastAsia" w:hAnsiTheme="minorHAnsi" w:cstheme="minorBidi"/>
              <w:noProof/>
              <w:sz w:val="22"/>
              <w:szCs w:val="22"/>
            </w:rPr>
          </w:pPr>
          <w:hyperlink w:anchor="_Toc12109209" w:history="1">
            <w:r w:rsidRPr="009B129F">
              <w:rPr>
                <w:rStyle w:val="Hyperlink"/>
                <w:noProof/>
              </w:rPr>
              <w:t>1.1</w:t>
            </w:r>
            <w:r w:rsidRPr="009B129F">
              <w:rPr>
                <w:rFonts w:asciiTheme="minorHAnsi" w:eastAsiaTheme="minorEastAsia" w:hAnsiTheme="minorHAnsi" w:cstheme="minorBidi"/>
                <w:noProof/>
                <w:sz w:val="22"/>
                <w:szCs w:val="22"/>
              </w:rPr>
              <w:tab/>
            </w:r>
            <w:r w:rsidRPr="009B129F">
              <w:rPr>
                <w:rStyle w:val="Hyperlink"/>
                <w:noProof/>
              </w:rPr>
              <w:t>Chạy Demo</w:t>
            </w:r>
            <w:r w:rsidRPr="009B129F">
              <w:rPr>
                <w:noProof/>
                <w:webHidden/>
              </w:rPr>
              <w:tab/>
            </w:r>
            <w:r w:rsidRPr="009B129F">
              <w:rPr>
                <w:noProof/>
                <w:webHidden/>
              </w:rPr>
              <w:fldChar w:fldCharType="begin"/>
            </w:r>
            <w:r w:rsidRPr="009B129F">
              <w:rPr>
                <w:noProof/>
                <w:webHidden/>
              </w:rPr>
              <w:instrText xml:space="preserve"> PAGEREF _Toc12109209 \h </w:instrText>
            </w:r>
            <w:r w:rsidRPr="009B129F">
              <w:rPr>
                <w:noProof/>
                <w:webHidden/>
              </w:rPr>
            </w:r>
            <w:r w:rsidRPr="009B129F">
              <w:rPr>
                <w:noProof/>
                <w:webHidden/>
              </w:rPr>
              <w:fldChar w:fldCharType="separate"/>
            </w:r>
            <w:r w:rsidR="00DE3976">
              <w:rPr>
                <w:noProof/>
                <w:webHidden/>
              </w:rPr>
              <w:t>22</w:t>
            </w:r>
            <w:r w:rsidRPr="009B129F">
              <w:rPr>
                <w:noProof/>
                <w:webHidden/>
              </w:rPr>
              <w:fldChar w:fldCharType="end"/>
            </w:r>
          </w:hyperlink>
        </w:p>
        <w:p w14:paraId="1C2ED582" w14:textId="61898667" w:rsidR="009B129F" w:rsidRPr="009B129F" w:rsidRDefault="009B129F">
          <w:pPr>
            <w:pStyle w:val="TOC2"/>
            <w:rPr>
              <w:rFonts w:asciiTheme="minorHAnsi" w:eastAsiaTheme="minorEastAsia" w:hAnsiTheme="minorHAnsi" w:cstheme="minorBidi"/>
              <w:noProof/>
              <w:sz w:val="22"/>
              <w:szCs w:val="22"/>
            </w:rPr>
          </w:pPr>
          <w:hyperlink w:anchor="_Toc12109210" w:history="1">
            <w:r w:rsidRPr="009B129F">
              <w:rPr>
                <w:rStyle w:val="Hyperlink"/>
                <w:noProof/>
              </w:rPr>
              <w:t>1.2     Đánh Giá và Nhận Xét:</w:t>
            </w:r>
            <w:r w:rsidRPr="009B129F">
              <w:rPr>
                <w:noProof/>
                <w:webHidden/>
              </w:rPr>
              <w:tab/>
            </w:r>
            <w:r w:rsidRPr="009B129F">
              <w:rPr>
                <w:noProof/>
                <w:webHidden/>
              </w:rPr>
              <w:fldChar w:fldCharType="begin"/>
            </w:r>
            <w:r w:rsidRPr="009B129F">
              <w:rPr>
                <w:noProof/>
                <w:webHidden/>
              </w:rPr>
              <w:instrText xml:space="preserve"> PAGEREF _Toc12109210 \h </w:instrText>
            </w:r>
            <w:r w:rsidRPr="009B129F">
              <w:rPr>
                <w:noProof/>
                <w:webHidden/>
              </w:rPr>
            </w:r>
            <w:r w:rsidRPr="009B129F">
              <w:rPr>
                <w:noProof/>
                <w:webHidden/>
              </w:rPr>
              <w:fldChar w:fldCharType="separate"/>
            </w:r>
            <w:r w:rsidR="00DE3976">
              <w:rPr>
                <w:noProof/>
                <w:webHidden/>
              </w:rPr>
              <w:t>35</w:t>
            </w:r>
            <w:r w:rsidRPr="009B129F">
              <w:rPr>
                <w:noProof/>
                <w:webHidden/>
              </w:rPr>
              <w:fldChar w:fldCharType="end"/>
            </w:r>
          </w:hyperlink>
        </w:p>
        <w:p w14:paraId="4BC18F67" w14:textId="4314D75B" w:rsidR="009B129F" w:rsidRPr="009B129F" w:rsidRDefault="009B129F">
          <w:pPr>
            <w:pStyle w:val="TOC1"/>
            <w:rPr>
              <w:rFonts w:asciiTheme="minorHAnsi" w:eastAsiaTheme="minorEastAsia" w:hAnsiTheme="minorHAnsi"/>
              <w:noProof/>
              <w:sz w:val="22"/>
              <w:szCs w:val="22"/>
            </w:rPr>
          </w:pPr>
          <w:hyperlink w:anchor="_Toc12109211" w:history="1">
            <w:r w:rsidRPr="009B129F">
              <w:rPr>
                <w:rStyle w:val="Hyperlink"/>
                <w:rFonts w:cs="Times New Roman"/>
                <w:noProof/>
              </w:rPr>
              <w:t>TÀI LIỆU THAM KHẢO</w:t>
            </w:r>
            <w:r w:rsidRPr="009B129F">
              <w:rPr>
                <w:noProof/>
                <w:webHidden/>
              </w:rPr>
              <w:tab/>
            </w:r>
            <w:r w:rsidRPr="009B129F">
              <w:rPr>
                <w:noProof/>
                <w:webHidden/>
              </w:rPr>
              <w:fldChar w:fldCharType="begin"/>
            </w:r>
            <w:r w:rsidRPr="009B129F">
              <w:rPr>
                <w:noProof/>
                <w:webHidden/>
              </w:rPr>
              <w:instrText xml:space="preserve"> PAGEREF _Toc12109211 \h </w:instrText>
            </w:r>
            <w:r w:rsidRPr="009B129F">
              <w:rPr>
                <w:noProof/>
                <w:webHidden/>
              </w:rPr>
            </w:r>
            <w:r w:rsidRPr="009B129F">
              <w:rPr>
                <w:noProof/>
                <w:webHidden/>
              </w:rPr>
              <w:fldChar w:fldCharType="separate"/>
            </w:r>
            <w:r w:rsidR="00DE3976">
              <w:rPr>
                <w:noProof/>
                <w:webHidden/>
              </w:rPr>
              <w:t>36</w:t>
            </w:r>
            <w:r w:rsidRPr="009B129F">
              <w:rPr>
                <w:noProof/>
                <w:webHidden/>
              </w:rPr>
              <w:fldChar w:fldCharType="end"/>
            </w:r>
          </w:hyperlink>
        </w:p>
        <w:p w14:paraId="4F41C4DF" w14:textId="6CA9ACF3" w:rsidR="00526B22" w:rsidRPr="00B65DE1" w:rsidRDefault="00526B22">
          <w:r w:rsidRPr="009B129F">
            <w:rPr>
              <w:bCs/>
              <w:noProof/>
            </w:rPr>
            <w:fldChar w:fldCharType="end"/>
          </w:r>
        </w:p>
      </w:sdtContent>
    </w:sdt>
    <w:p w14:paraId="7C0880DA" w14:textId="77777777" w:rsidR="007E6AB9" w:rsidRPr="00B65DE1" w:rsidRDefault="007E6AB9">
      <w:pPr>
        <w:spacing w:after="200" w:line="276" w:lineRule="auto"/>
        <w:rPr>
          <w:sz w:val="26"/>
          <w:szCs w:val="26"/>
        </w:rPr>
      </w:pPr>
      <w:r w:rsidRPr="00B65DE1">
        <w:rPr>
          <w:sz w:val="26"/>
          <w:szCs w:val="26"/>
        </w:rPr>
        <w:br w:type="page"/>
      </w:r>
    </w:p>
    <w:p w14:paraId="6D442D7E" w14:textId="015C93C7" w:rsidR="007E6AB9" w:rsidRPr="00B65DE1" w:rsidRDefault="007E6AB9" w:rsidP="00013899">
      <w:pPr>
        <w:pStyle w:val="Heading1"/>
        <w:jc w:val="center"/>
        <w:rPr>
          <w:rFonts w:ascii="Times New Roman" w:hAnsi="Times New Roman" w:cs="Times New Roman"/>
          <w:b w:val="0"/>
          <w:color w:val="auto"/>
          <w:sz w:val="32"/>
          <w:szCs w:val="32"/>
        </w:rPr>
      </w:pPr>
      <w:bookmarkStart w:id="8" w:name="_Toc12109182"/>
      <w:r w:rsidRPr="00B65DE1">
        <w:rPr>
          <w:rFonts w:ascii="Times New Roman" w:hAnsi="Times New Roman" w:cs="Times New Roman"/>
          <w:b w:val="0"/>
          <w:color w:val="auto"/>
          <w:sz w:val="32"/>
          <w:szCs w:val="32"/>
        </w:rPr>
        <w:lastRenderedPageBreak/>
        <w:t>DANH MỤC KÍ HIỆU VÀ CHỮ VIẾT TẮT</w:t>
      </w:r>
      <w:bookmarkEnd w:id="8"/>
    </w:p>
    <w:p w14:paraId="6B92362E" w14:textId="77777777" w:rsidR="00291721" w:rsidRPr="00B65DE1" w:rsidRDefault="00291721" w:rsidP="00291721">
      <w:pPr>
        <w:pStyle w:val="Nidungvnbn"/>
      </w:pPr>
    </w:p>
    <w:p w14:paraId="2F0CDF8B" w14:textId="118DEE80" w:rsidR="00416FB9" w:rsidRPr="00B65DE1" w:rsidRDefault="000D2F9D" w:rsidP="000D2F9D">
      <w:pPr>
        <w:spacing w:before="60" w:after="60" w:line="276" w:lineRule="auto"/>
        <w:jc w:val="both"/>
        <w:rPr>
          <w:sz w:val="28"/>
        </w:rPr>
      </w:pPr>
      <w:r w:rsidRPr="00B65DE1">
        <w:rPr>
          <w:sz w:val="28"/>
        </w:rPr>
        <w:t xml:space="preserve">CÁC CHỮ VIẾT TẮT </w:t>
      </w:r>
      <w:r w:rsidR="0013629E" w:rsidRPr="00B65DE1">
        <w:tab/>
      </w:r>
    </w:p>
    <w:p w14:paraId="3907114F" w14:textId="77777777" w:rsidR="000D2F9D" w:rsidRPr="00B65DE1" w:rsidRDefault="00791EED" w:rsidP="004E40F0">
      <w:pPr>
        <w:tabs>
          <w:tab w:val="left" w:pos="709"/>
          <w:tab w:val="left" w:pos="1560"/>
        </w:tabs>
        <w:spacing w:before="60" w:after="60" w:line="276" w:lineRule="auto"/>
        <w:ind w:left="720" w:hanging="180"/>
        <w:jc w:val="both"/>
      </w:pPr>
      <w:r w:rsidRPr="00B65DE1">
        <w:tab/>
      </w:r>
    </w:p>
    <w:tbl>
      <w:tblPr>
        <w:tblW w:w="0" w:type="auto"/>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1"/>
        <w:gridCol w:w="2544"/>
        <w:gridCol w:w="4896"/>
      </w:tblGrid>
      <w:tr w:rsidR="000D2F9D" w:rsidRPr="00B65DE1" w14:paraId="6AB013EB" w14:textId="77777777" w:rsidTr="00D83C8B">
        <w:trPr>
          <w:trHeight w:val="590"/>
        </w:trPr>
        <w:tc>
          <w:tcPr>
            <w:tcW w:w="1291" w:type="dxa"/>
          </w:tcPr>
          <w:p w14:paraId="5F2FD36C" w14:textId="77777777" w:rsidR="000D2F9D" w:rsidRPr="00B65DE1" w:rsidRDefault="000D2F9D" w:rsidP="00D83C8B">
            <w:pPr>
              <w:pStyle w:val="TableParagraph"/>
              <w:spacing w:before="102"/>
              <w:ind w:left="134"/>
              <w:rPr>
                <w:sz w:val="24"/>
              </w:rPr>
            </w:pPr>
            <w:r w:rsidRPr="00B65DE1">
              <w:rPr>
                <w:sz w:val="24"/>
              </w:rPr>
              <w:t>Từ viết tắt</w:t>
            </w:r>
          </w:p>
        </w:tc>
        <w:tc>
          <w:tcPr>
            <w:tcW w:w="2544" w:type="dxa"/>
          </w:tcPr>
          <w:p w14:paraId="48CEBA43" w14:textId="77777777" w:rsidR="000D2F9D" w:rsidRPr="00B65DE1" w:rsidRDefault="000D2F9D" w:rsidP="00D83C8B">
            <w:pPr>
              <w:pStyle w:val="TableParagraph"/>
              <w:spacing w:before="102"/>
              <w:ind w:left="566"/>
              <w:rPr>
                <w:sz w:val="24"/>
              </w:rPr>
            </w:pPr>
            <w:r w:rsidRPr="00B65DE1">
              <w:rPr>
                <w:sz w:val="24"/>
              </w:rPr>
              <w:t>Tên tiếng Anh</w:t>
            </w:r>
          </w:p>
        </w:tc>
        <w:tc>
          <w:tcPr>
            <w:tcW w:w="4896" w:type="dxa"/>
          </w:tcPr>
          <w:p w14:paraId="3DCC88FC" w14:textId="77777777" w:rsidR="000D2F9D" w:rsidRPr="00B65DE1" w:rsidRDefault="000D2F9D" w:rsidP="00D83C8B">
            <w:pPr>
              <w:pStyle w:val="TableParagraph"/>
              <w:spacing w:before="102"/>
              <w:ind w:left="1734" w:right="1724"/>
              <w:jc w:val="center"/>
              <w:rPr>
                <w:sz w:val="24"/>
              </w:rPr>
            </w:pPr>
            <w:r w:rsidRPr="00B65DE1">
              <w:rPr>
                <w:sz w:val="24"/>
              </w:rPr>
              <w:t>Tên tiếng Việt</w:t>
            </w:r>
          </w:p>
        </w:tc>
      </w:tr>
      <w:tr w:rsidR="000D2F9D" w:rsidRPr="00B65DE1" w14:paraId="37F99EFB" w14:textId="77777777" w:rsidTr="00D83C8B">
        <w:trPr>
          <w:trHeight w:val="954"/>
        </w:trPr>
        <w:tc>
          <w:tcPr>
            <w:tcW w:w="1291" w:type="dxa"/>
          </w:tcPr>
          <w:p w14:paraId="7FF91F8B" w14:textId="1D31B734" w:rsidR="000D2F9D" w:rsidRPr="00B65DE1" w:rsidRDefault="00286AFC" w:rsidP="00D83C8B">
            <w:pPr>
              <w:pStyle w:val="TableParagraph"/>
              <w:spacing w:before="102"/>
              <w:ind w:left="105"/>
              <w:rPr>
                <w:sz w:val="24"/>
              </w:rPr>
            </w:pPr>
            <w:r w:rsidRPr="00B65DE1">
              <w:rPr>
                <w:sz w:val="24"/>
              </w:rPr>
              <w:t>RF</w:t>
            </w:r>
          </w:p>
        </w:tc>
        <w:tc>
          <w:tcPr>
            <w:tcW w:w="2544" w:type="dxa"/>
          </w:tcPr>
          <w:p w14:paraId="133C1D65" w14:textId="72C83CCF" w:rsidR="00245267" w:rsidRPr="00B65DE1" w:rsidRDefault="00286AFC" w:rsidP="00286AFC">
            <w:pPr>
              <w:pStyle w:val="TableParagraph"/>
              <w:spacing w:before="102" w:line="321" w:lineRule="auto"/>
              <w:ind w:left="0"/>
              <w:rPr>
                <w:sz w:val="24"/>
              </w:rPr>
            </w:pPr>
            <w:r w:rsidRPr="00B65DE1">
              <w:rPr>
                <w:sz w:val="24"/>
              </w:rPr>
              <w:t xml:space="preserve">Random Forest </w:t>
            </w:r>
          </w:p>
        </w:tc>
        <w:tc>
          <w:tcPr>
            <w:tcW w:w="4896" w:type="dxa"/>
          </w:tcPr>
          <w:p w14:paraId="044075F3" w14:textId="643F49C7" w:rsidR="000D2F9D" w:rsidRPr="00B65DE1" w:rsidRDefault="00286AFC" w:rsidP="00D83C8B">
            <w:pPr>
              <w:pStyle w:val="TableParagraph"/>
              <w:spacing w:before="102"/>
              <w:ind w:left="105"/>
              <w:rPr>
                <w:sz w:val="24"/>
              </w:rPr>
            </w:pPr>
            <w:r w:rsidRPr="00B65DE1">
              <w:rPr>
                <w:sz w:val="24"/>
              </w:rPr>
              <w:t>Rừng ngẫu nhiên</w:t>
            </w:r>
          </w:p>
        </w:tc>
      </w:tr>
      <w:tr w:rsidR="00286AFC" w:rsidRPr="00B65DE1" w14:paraId="66C4B186" w14:textId="77777777" w:rsidTr="00D83C8B">
        <w:trPr>
          <w:trHeight w:val="954"/>
        </w:trPr>
        <w:tc>
          <w:tcPr>
            <w:tcW w:w="1291" w:type="dxa"/>
          </w:tcPr>
          <w:p w14:paraId="3AE0367E" w14:textId="7730022C" w:rsidR="00286AFC" w:rsidRPr="00B65DE1" w:rsidRDefault="00286AFC" w:rsidP="00D83C8B">
            <w:pPr>
              <w:pStyle w:val="TableParagraph"/>
              <w:spacing w:before="107"/>
              <w:ind w:left="105"/>
              <w:rPr>
                <w:sz w:val="24"/>
              </w:rPr>
            </w:pPr>
            <w:r w:rsidRPr="00B65DE1">
              <w:t>KDD</w:t>
            </w:r>
          </w:p>
        </w:tc>
        <w:tc>
          <w:tcPr>
            <w:tcW w:w="2544" w:type="dxa"/>
          </w:tcPr>
          <w:p w14:paraId="46976500" w14:textId="4CDA19EC" w:rsidR="00286AFC" w:rsidRPr="00B65DE1" w:rsidRDefault="00286AFC" w:rsidP="00D83C8B">
            <w:pPr>
              <w:pStyle w:val="TableParagraph"/>
              <w:spacing w:before="107" w:line="316" w:lineRule="auto"/>
              <w:rPr>
                <w:sz w:val="24"/>
              </w:rPr>
            </w:pPr>
            <w:r w:rsidRPr="00B65DE1">
              <w:rPr>
                <w:sz w:val="24"/>
              </w:rPr>
              <w:t>Knowleadge Discovery in Database</w:t>
            </w:r>
          </w:p>
        </w:tc>
        <w:tc>
          <w:tcPr>
            <w:tcW w:w="4896" w:type="dxa"/>
          </w:tcPr>
          <w:p w14:paraId="390A9A0D" w14:textId="608E578D" w:rsidR="00286AFC" w:rsidRPr="00B65DE1" w:rsidRDefault="009431E2" w:rsidP="00D83C8B">
            <w:pPr>
              <w:pStyle w:val="TableParagraph"/>
              <w:spacing w:before="107" w:line="316" w:lineRule="auto"/>
              <w:ind w:left="105"/>
              <w:rPr>
                <w:sz w:val="24"/>
              </w:rPr>
            </w:pPr>
            <w:r w:rsidRPr="009431E2">
              <w:rPr>
                <w:sz w:val="24"/>
              </w:rPr>
              <w:t>Khám phá kiến thức trong cơ sở dữ liệu</w:t>
            </w:r>
          </w:p>
        </w:tc>
      </w:tr>
      <w:tr w:rsidR="00286AFC" w:rsidRPr="00B65DE1" w14:paraId="5831DF34" w14:textId="77777777" w:rsidTr="00D83C8B">
        <w:trPr>
          <w:trHeight w:val="954"/>
        </w:trPr>
        <w:tc>
          <w:tcPr>
            <w:tcW w:w="1291" w:type="dxa"/>
          </w:tcPr>
          <w:p w14:paraId="7D10816C" w14:textId="70B8C023" w:rsidR="00286AFC" w:rsidRPr="00B65DE1" w:rsidRDefault="00286AFC" w:rsidP="00D83C8B">
            <w:pPr>
              <w:pStyle w:val="TableParagraph"/>
              <w:spacing w:before="107"/>
              <w:ind w:left="105"/>
            </w:pPr>
            <w:r w:rsidRPr="00B65DE1">
              <w:t>OOB</w:t>
            </w:r>
          </w:p>
        </w:tc>
        <w:tc>
          <w:tcPr>
            <w:tcW w:w="2544" w:type="dxa"/>
          </w:tcPr>
          <w:p w14:paraId="7D41F907" w14:textId="76840952" w:rsidR="00286AFC" w:rsidRPr="00B65DE1" w:rsidRDefault="00286AFC" w:rsidP="00D83C8B">
            <w:pPr>
              <w:pStyle w:val="TableParagraph"/>
              <w:spacing w:before="107" w:line="316" w:lineRule="auto"/>
              <w:rPr>
                <w:sz w:val="24"/>
              </w:rPr>
            </w:pPr>
            <w:r w:rsidRPr="00B65DE1">
              <w:rPr>
                <w:sz w:val="24"/>
              </w:rPr>
              <w:t>out-of-bag</w:t>
            </w:r>
          </w:p>
        </w:tc>
        <w:tc>
          <w:tcPr>
            <w:tcW w:w="4896" w:type="dxa"/>
          </w:tcPr>
          <w:p w14:paraId="66FB77DA" w14:textId="789B7F29" w:rsidR="00286AFC" w:rsidRPr="00B65DE1" w:rsidRDefault="00286AFC" w:rsidP="00D83C8B">
            <w:pPr>
              <w:pStyle w:val="TableParagraph"/>
              <w:spacing w:before="107" w:line="316" w:lineRule="auto"/>
              <w:ind w:left="105"/>
              <w:rPr>
                <w:sz w:val="24"/>
              </w:rPr>
            </w:pPr>
            <w:r w:rsidRPr="00B65DE1">
              <w:rPr>
                <w:sz w:val="24"/>
              </w:rPr>
              <w:t>Uớc lượng lỗi tạo ra từ việc kết hợp các kết quả từ các cây tổng hợp trong random</w:t>
            </w:r>
          </w:p>
        </w:tc>
      </w:tr>
    </w:tbl>
    <w:p w14:paraId="6C99C5AA" w14:textId="488F3593" w:rsidR="00791EED" w:rsidRPr="00B65DE1" w:rsidRDefault="00791EED" w:rsidP="004E40F0">
      <w:pPr>
        <w:tabs>
          <w:tab w:val="left" w:pos="709"/>
          <w:tab w:val="left" w:pos="1560"/>
        </w:tabs>
        <w:spacing w:before="60" w:after="60" w:line="276" w:lineRule="auto"/>
        <w:ind w:left="720" w:hanging="180"/>
        <w:jc w:val="both"/>
      </w:pPr>
    </w:p>
    <w:p w14:paraId="6241050A" w14:textId="77777777" w:rsidR="007E6AB9" w:rsidRPr="00B65DE1" w:rsidRDefault="007E6AB9" w:rsidP="00291721">
      <w:pPr>
        <w:pStyle w:val="Nidungvnbn"/>
      </w:pPr>
    </w:p>
    <w:p w14:paraId="736B3B41" w14:textId="77777777" w:rsidR="007E6AB9" w:rsidRPr="00B65DE1" w:rsidRDefault="007E6AB9">
      <w:pPr>
        <w:spacing w:after="200" w:line="276" w:lineRule="auto"/>
        <w:rPr>
          <w:sz w:val="26"/>
          <w:szCs w:val="26"/>
        </w:rPr>
      </w:pPr>
      <w:r w:rsidRPr="00B65DE1">
        <w:rPr>
          <w:sz w:val="26"/>
          <w:szCs w:val="26"/>
        </w:rPr>
        <w:br w:type="page"/>
      </w:r>
    </w:p>
    <w:p w14:paraId="1E37E28A" w14:textId="0D359663" w:rsidR="007E6AB9" w:rsidRPr="00B65DE1" w:rsidRDefault="009824CD" w:rsidP="004148AD">
      <w:pPr>
        <w:pStyle w:val="Chng"/>
        <w:jc w:val="center"/>
        <w:outlineLvl w:val="0"/>
        <w:rPr>
          <w:b w:val="0"/>
        </w:rPr>
      </w:pPr>
      <w:bookmarkStart w:id="9" w:name="_Toc5881104"/>
      <w:bookmarkStart w:id="10" w:name="_Toc12109183"/>
      <w:r w:rsidRPr="00B65DE1">
        <w:rPr>
          <w:b w:val="0"/>
        </w:rPr>
        <w:lastRenderedPageBreak/>
        <w:t xml:space="preserve">DANH MỤC </w:t>
      </w:r>
      <w:bookmarkEnd w:id="9"/>
      <w:r w:rsidR="00737205" w:rsidRPr="00B65DE1">
        <w:rPr>
          <w:b w:val="0"/>
        </w:rPr>
        <w:t>BẢNG BIỂU</w:t>
      </w:r>
      <w:bookmarkEnd w:id="10"/>
    </w:p>
    <w:p w14:paraId="6BD90B69" w14:textId="620E2D52" w:rsidR="009B129F" w:rsidRDefault="00563FB5">
      <w:pPr>
        <w:pStyle w:val="TableofFigures"/>
        <w:tabs>
          <w:tab w:val="right" w:leader="dot" w:pos="9111"/>
        </w:tabs>
        <w:rPr>
          <w:rFonts w:asciiTheme="minorHAnsi" w:eastAsiaTheme="minorEastAsia" w:hAnsiTheme="minorHAnsi" w:cstheme="minorBidi"/>
          <w:noProof/>
          <w:sz w:val="22"/>
          <w:szCs w:val="22"/>
        </w:rPr>
      </w:pPr>
      <w:r w:rsidRPr="00B65DE1">
        <w:rPr>
          <w:szCs w:val="26"/>
        </w:rPr>
        <w:fldChar w:fldCharType="begin"/>
      </w:r>
      <w:r w:rsidRPr="00B65DE1">
        <w:rPr>
          <w:szCs w:val="26"/>
        </w:rPr>
        <w:instrText xml:space="preserve"> TOC \h \z \t "bang" \c </w:instrText>
      </w:r>
      <w:r w:rsidRPr="00B65DE1">
        <w:rPr>
          <w:szCs w:val="26"/>
        </w:rPr>
        <w:fldChar w:fldCharType="separate"/>
      </w:r>
      <w:hyperlink w:anchor="_Toc12109120" w:history="1">
        <w:r w:rsidR="009B129F" w:rsidRPr="000B5871">
          <w:rPr>
            <w:rStyle w:val="Hyperlink"/>
            <w:noProof/>
          </w:rPr>
          <w:t>Bảng 2.1 chạy Pandas và các Package hỗ trợ</w:t>
        </w:r>
        <w:r w:rsidR="009B129F">
          <w:rPr>
            <w:noProof/>
            <w:webHidden/>
          </w:rPr>
          <w:tab/>
        </w:r>
        <w:r w:rsidR="009B129F">
          <w:rPr>
            <w:noProof/>
            <w:webHidden/>
          </w:rPr>
          <w:fldChar w:fldCharType="begin"/>
        </w:r>
        <w:r w:rsidR="009B129F">
          <w:rPr>
            <w:noProof/>
            <w:webHidden/>
          </w:rPr>
          <w:instrText xml:space="preserve"> PAGEREF _Toc12109120 \h </w:instrText>
        </w:r>
        <w:r w:rsidR="009B129F">
          <w:rPr>
            <w:noProof/>
            <w:webHidden/>
          </w:rPr>
        </w:r>
        <w:r w:rsidR="009B129F">
          <w:rPr>
            <w:noProof/>
            <w:webHidden/>
          </w:rPr>
          <w:fldChar w:fldCharType="separate"/>
        </w:r>
        <w:r w:rsidR="00DE3976">
          <w:rPr>
            <w:noProof/>
            <w:webHidden/>
          </w:rPr>
          <w:t>19</w:t>
        </w:r>
        <w:r w:rsidR="009B129F">
          <w:rPr>
            <w:noProof/>
            <w:webHidden/>
          </w:rPr>
          <w:fldChar w:fldCharType="end"/>
        </w:r>
      </w:hyperlink>
    </w:p>
    <w:p w14:paraId="0097A087" w14:textId="39BB5128"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21" w:history="1">
        <w:r w:rsidRPr="000B5871">
          <w:rPr>
            <w:rStyle w:val="Hyperlink"/>
            <w:noProof/>
          </w:rPr>
          <w:t>Bảng 2.2 chạy Package Numpy</w:t>
        </w:r>
        <w:r>
          <w:rPr>
            <w:noProof/>
            <w:webHidden/>
          </w:rPr>
          <w:tab/>
        </w:r>
        <w:r>
          <w:rPr>
            <w:noProof/>
            <w:webHidden/>
          </w:rPr>
          <w:fldChar w:fldCharType="begin"/>
        </w:r>
        <w:r>
          <w:rPr>
            <w:noProof/>
            <w:webHidden/>
          </w:rPr>
          <w:instrText xml:space="preserve"> PAGEREF _Toc12109121 \h </w:instrText>
        </w:r>
        <w:r>
          <w:rPr>
            <w:noProof/>
            <w:webHidden/>
          </w:rPr>
        </w:r>
        <w:r>
          <w:rPr>
            <w:noProof/>
            <w:webHidden/>
          </w:rPr>
          <w:fldChar w:fldCharType="separate"/>
        </w:r>
        <w:r w:rsidR="00DE3976">
          <w:rPr>
            <w:noProof/>
            <w:webHidden/>
          </w:rPr>
          <w:t>20</w:t>
        </w:r>
        <w:r>
          <w:rPr>
            <w:noProof/>
            <w:webHidden/>
          </w:rPr>
          <w:fldChar w:fldCharType="end"/>
        </w:r>
      </w:hyperlink>
    </w:p>
    <w:p w14:paraId="53F60560" w14:textId="489E794F"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22" w:history="1">
        <w:r w:rsidRPr="000B5871">
          <w:rPr>
            <w:rStyle w:val="Hyperlink"/>
            <w:noProof/>
          </w:rPr>
          <w:t>Bảng 2.3: Thêm tất cả các tính năng</w:t>
        </w:r>
        <w:r>
          <w:rPr>
            <w:noProof/>
            <w:webHidden/>
          </w:rPr>
          <w:tab/>
        </w:r>
        <w:r>
          <w:rPr>
            <w:noProof/>
            <w:webHidden/>
          </w:rPr>
          <w:fldChar w:fldCharType="begin"/>
        </w:r>
        <w:r>
          <w:rPr>
            <w:noProof/>
            <w:webHidden/>
          </w:rPr>
          <w:instrText xml:space="preserve"> PAGEREF _Toc12109122 \h </w:instrText>
        </w:r>
        <w:r>
          <w:rPr>
            <w:noProof/>
            <w:webHidden/>
          </w:rPr>
        </w:r>
        <w:r>
          <w:rPr>
            <w:noProof/>
            <w:webHidden/>
          </w:rPr>
          <w:fldChar w:fldCharType="separate"/>
        </w:r>
        <w:r w:rsidR="00DE3976">
          <w:rPr>
            <w:noProof/>
            <w:webHidden/>
          </w:rPr>
          <w:t>20</w:t>
        </w:r>
        <w:r>
          <w:rPr>
            <w:noProof/>
            <w:webHidden/>
          </w:rPr>
          <w:fldChar w:fldCharType="end"/>
        </w:r>
      </w:hyperlink>
    </w:p>
    <w:p w14:paraId="203925C5" w14:textId="662F857F"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23" w:history="1">
        <w:r w:rsidRPr="000B5871">
          <w:rPr>
            <w:rStyle w:val="Hyperlink"/>
            <w:noProof/>
          </w:rPr>
          <w:t>Bảng 2.4: Thêm các tính năng riêng lẻ</w:t>
        </w:r>
        <w:r>
          <w:rPr>
            <w:noProof/>
            <w:webHidden/>
          </w:rPr>
          <w:tab/>
        </w:r>
        <w:r>
          <w:rPr>
            <w:noProof/>
            <w:webHidden/>
          </w:rPr>
          <w:fldChar w:fldCharType="begin"/>
        </w:r>
        <w:r>
          <w:rPr>
            <w:noProof/>
            <w:webHidden/>
          </w:rPr>
          <w:instrText xml:space="preserve"> PAGEREF _Toc12109123 \h </w:instrText>
        </w:r>
        <w:r>
          <w:rPr>
            <w:noProof/>
            <w:webHidden/>
          </w:rPr>
        </w:r>
        <w:r>
          <w:rPr>
            <w:noProof/>
            <w:webHidden/>
          </w:rPr>
          <w:fldChar w:fldCharType="separate"/>
        </w:r>
        <w:r w:rsidR="00DE3976">
          <w:rPr>
            <w:noProof/>
            <w:webHidden/>
          </w:rPr>
          <w:t>21</w:t>
        </w:r>
        <w:r>
          <w:rPr>
            <w:noProof/>
            <w:webHidden/>
          </w:rPr>
          <w:fldChar w:fldCharType="end"/>
        </w:r>
      </w:hyperlink>
    </w:p>
    <w:p w14:paraId="4B6AB91A" w14:textId="3DB03DDB"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24" w:history="1">
        <w:r w:rsidRPr="000B5871">
          <w:rPr>
            <w:rStyle w:val="Hyperlink"/>
            <w:noProof/>
          </w:rPr>
          <w:t>Bảng 2.5: Lệnh chạy</w:t>
        </w:r>
        <w:r>
          <w:rPr>
            <w:noProof/>
            <w:webHidden/>
          </w:rPr>
          <w:tab/>
        </w:r>
        <w:r>
          <w:rPr>
            <w:noProof/>
            <w:webHidden/>
          </w:rPr>
          <w:fldChar w:fldCharType="begin"/>
        </w:r>
        <w:r>
          <w:rPr>
            <w:noProof/>
            <w:webHidden/>
          </w:rPr>
          <w:instrText xml:space="preserve"> PAGEREF _Toc12109124 \h </w:instrText>
        </w:r>
        <w:r>
          <w:rPr>
            <w:noProof/>
            <w:webHidden/>
          </w:rPr>
        </w:r>
        <w:r>
          <w:rPr>
            <w:noProof/>
            <w:webHidden/>
          </w:rPr>
          <w:fldChar w:fldCharType="separate"/>
        </w:r>
        <w:r w:rsidR="00DE3976">
          <w:rPr>
            <w:noProof/>
            <w:webHidden/>
          </w:rPr>
          <w:t>21</w:t>
        </w:r>
        <w:r>
          <w:rPr>
            <w:noProof/>
            <w:webHidden/>
          </w:rPr>
          <w:fldChar w:fldCharType="end"/>
        </w:r>
      </w:hyperlink>
    </w:p>
    <w:p w14:paraId="03EE3177" w14:textId="7E750F4D" w:rsidR="00563FB5" w:rsidRPr="00B65DE1" w:rsidRDefault="00563FB5" w:rsidP="00737205">
      <w:pPr>
        <w:tabs>
          <w:tab w:val="center" w:pos="6379"/>
        </w:tabs>
        <w:spacing w:after="200" w:line="360" w:lineRule="auto"/>
        <w:rPr>
          <w:sz w:val="26"/>
          <w:szCs w:val="26"/>
        </w:rPr>
      </w:pPr>
      <w:r w:rsidRPr="00B65DE1">
        <w:rPr>
          <w:sz w:val="26"/>
          <w:szCs w:val="26"/>
        </w:rPr>
        <w:fldChar w:fldCharType="end"/>
      </w:r>
    </w:p>
    <w:p w14:paraId="14EB0C47" w14:textId="0D106CB4" w:rsidR="00737205" w:rsidRPr="00B65DE1" w:rsidRDefault="00737205" w:rsidP="00737205">
      <w:pPr>
        <w:tabs>
          <w:tab w:val="center" w:pos="6379"/>
        </w:tabs>
        <w:spacing w:after="200" w:line="360" w:lineRule="auto"/>
        <w:rPr>
          <w:sz w:val="26"/>
          <w:szCs w:val="26"/>
        </w:rPr>
      </w:pPr>
    </w:p>
    <w:p w14:paraId="5D1CABF2" w14:textId="77777777" w:rsidR="006F04EA" w:rsidRDefault="006F04EA" w:rsidP="009F5DDB">
      <w:pPr>
        <w:pStyle w:val="Chng"/>
        <w:jc w:val="center"/>
        <w:rPr>
          <w:b w:val="0"/>
        </w:rPr>
      </w:pPr>
    </w:p>
    <w:p w14:paraId="348C5171" w14:textId="4B68ED6F" w:rsidR="00737205" w:rsidRPr="00B65DE1" w:rsidRDefault="006F04EA" w:rsidP="00737205">
      <w:pPr>
        <w:pStyle w:val="Chng"/>
        <w:jc w:val="center"/>
        <w:outlineLvl w:val="0"/>
        <w:rPr>
          <w:b w:val="0"/>
        </w:rPr>
      </w:pPr>
      <w:r>
        <w:rPr>
          <w:b w:val="0"/>
        </w:rPr>
        <w:br w:type="column"/>
      </w:r>
      <w:bookmarkStart w:id="11" w:name="_Toc12109184"/>
      <w:r w:rsidR="00737205" w:rsidRPr="00B65DE1">
        <w:rPr>
          <w:b w:val="0"/>
        </w:rPr>
        <w:lastRenderedPageBreak/>
        <w:t>DANH MỤC HÌNH ẢNH</w:t>
      </w:r>
      <w:bookmarkEnd w:id="11"/>
    </w:p>
    <w:p w14:paraId="697706EF" w14:textId="51F9B92A" w:rsidR="009B129F" w:rsidRDefault="00737205">
      <w:pPr>
        <w:pStyle w:val="TableofFigures"/>
        <w:tabs>
          <w:tab w:val="right" w:leader="dot" w:pos="9111"/>
        </w:tabs>
        <w:rPr>
          <w:rFonts w:asciiTheme="minorHAnsi" w:eastAsiaTheme="minorEastAsia" w:hAnsiTheme="minorHAnsi" w:cstheme="minorBidi"/>
          <w:noProof/>
          <w:sz w:val="22"/>
          <w:szCs w:val="22"/>
        </w:rPr>
      </w:pPr>
      <w:r w:rsidRPr="00B65DE1">
        <w:rPr>
          <w:szCs w:val="26"/>
        </w:rPr>
        <w:fldChar w:fldCharType="begin"/>
      </w:r>
      <w:r w:rsidRPr="00B65DE1">
        <w:rPr>
          <w:szCs w:val="26"/>
        </w:rPr>
        <w:instrText xml:space="preserve"> TOC \h \z \t "hinh" \c </w:instrText>
      </w:r>
      <w:r w:rsidRPr="00B65DE1">
        <w:rPr>
          <w:szCs w:val="26"/>
        </w:rPr>
        <w:fldChar w:fldCharType="separate"/>
      </w:r>
      <w:hyperlink w:anchor="_Toc12109126" w:history="1">
        <w:r w:rsidR="009B129F" w:rsidRPr="00D13BB5">
          <w:rPr>
            <w:rStyle w:val="Hyperlink"/>
            <w:noProof/>
          </w:rPr>
          <w:t>Hình 1.1: Random Forest</w:t>
        </w:r>
        <w:r w:rsidR="009B129F">
          <w:rPr>
            <w:noProof/>
            <w:webHidden/>
          </w:rPr>
          <w:tab/>
        </w:r>
        <w:r w:rsidR="009B129F">
          <w:rPr>
            <w:noProof/>
            <w:webHidden/>
          </w:rPr>
          <w:fldChar w:fldCharType="begin"/>
        </w:r>
        <w:r w:rsidR="009B129F">
          <w:rPr>
            <w:noProof/>
            <w:webHidden/>
          </w:rPr>
          <w:instrText xml:space="preserve"> PAGEREF _Toc12109126 \h </w:instrText>
        </w:r>
        <w:r w:rsidR="009B129F">
          <w:rPr>
            <w:noProof/>
            <w:webHidden/>
          </w:rPr>
        </w:r>
        <w:r w:rsidR="009B129F">
          <w:rPr>
            <w:noProof/>
            <w:webHidden/>
          </w:rPr>
          <w:fldChar w:fldCharType="separate"/>
        </w:r>
        <w:r w:rsidR="00DE3976">
          <w:rPr>
            <w:noProof/>
            <w:webHidden/>
          </w:rPr>
          <w:t>7</w:t>
        </w:r>
        <w:r w:rsidR="009B129F">
          <w:rPr>
            <w:noProof/>
            <w:webHidden/>
          </w:rPr>
          <w:fldChar w:fldCharType="end"/>
        </w:r>
      </w:hyperlink>
    </w:p>
    <w:p w14:paraId="1651F00B" w14:textId="0C498A51"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27" w:history="1">
        <w:r w:rsidRPr="00D13BB5">
          <w:rPr>
            <w:rStyle w:val="Hyperlink"/>
            <w:noProof/>
          </w:rPr>
          <w:t>Hình 1.2: Hoạt động của thuật toán Random Forest</w:t>
        </w:r>
        <w:r>
          <w:rPr>
            <w:noProof/>
            <w:webHidden/>
          </w:rPr>
          <w:tab/>
        </w:r>
        <w:r>
          <w:rPr>
            <w:noProof/>
            <w:webHidden/>
          </w:rPr>
          <w:fldChar w:fldCharType="begin"/>
        </w:r>
        <w:r>
          <w:rPr>
            <w:noProof/>
            <w:webHidden/>
          </w:rPr>
          <w:instrText xml:space="preserve"> PAGEREF _Toc12109127 \h </w:instrText>
        </w:r>
        <w:r>
          <w:rPr>
            <w:noProof/>
            <w:webHidden/>
          </w:rPr>
        </w:r>
        <w:r>
          <w:rPr>
            <w:noProof/>
            <w:webHidden/>
          </w:rPr>
          <w:fldChar w:fldCharType="separate"/>
        </w:r>
        <w:r w:rsidR="00DE3976">
          <w:rPr>
            <w:noProof/>
            <w:webHidden/>
          </w:rPr>
          <w:t>8</w:t>
        </w:r>
        <w:r>
          <w:rPr>
            <w:noProof/>
            <w:webHidden/>
          </w:rPr>
          <w:fldChar w:fldCharType="end"/>
        </w:r>
      </w:hyperlink>
    </w:p>
    <w:p w14:paraId="60729B14" w14:textId="07CC9C49"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28" w:history="1">
        <w:r w:rsidRPr="00D13BB5">
          <w:rPr>
            <w:rStyle w:val="Hyperlink"/>
            <w:noProof/>
          </w:rPr>
          <w:t>Hình 1.3: Các Ứng dụng của Random Forest</w:t>
        </w:r>
        <w:r>
          <w:rPr>
            <w:noProof/>
            <w:webHidden/>
          </w:rPr>
          <w:tab/>
        </w:r>
        <w:r>
          <w:rPr>
            <w:noProof/>
            <w:webHidden/>
          </w:rPr>
          <w:fldChar w:fldCharType="begin"/>
        </w:r>
        <w:r>
          <w:rPr>
            <w:noProof/>
            <w:webHidden/>
          </w:rPr>
          <w:instrText xml:space="preserve"> PAGEREF _Toc12109128 \h </w:instrText>
        </w:r>
        <w:r>
          <w:rPr>
            <w:noProof/>
            <w:webHidden/>
          </w:rPr>
        </w:r>
        <w:r>
          <w:rPr>
            <w:noProof/>
            <w:webHidden/>
          </w:rPr>
          <w:fldChar w:fldCharType="separate"/>
        </w:r>
        <w:r w:rsidR="00DE3976">
          <w:rPr>
            <w:noProof/>
            <w:webHidden/>
          </w:rPr>
          <w:t>10</w:t>
        </w:r>
        <w:r>
          <w:rPr>
            <w:noProof/>
            <w:webHidden/>
          </w:rPr>
          <w:fldChar w:fldCharType="end"/>
        </w:r>
      </w:hyperlink>
    </w:p>
    <w:p w14:paraId="27B43A3D" w14:textId="08D62F6A"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29" w:history="1">
        <w:r w:rsidRPr="00D13BB5">
          <w:rPr>
            <w:rStyle w:val="Hyperlink"/>
            <w:noProof/>
          </w:rPr>
          <w:t>Hình 1.4: Sơ đồ mô phỏng phân phối bootstrap</w:t>
        </w:r>
        <w:r>
          <w:rPr>
            <w:noProof/>
            <w:webHidden/>
          </w:rPr>
          <w:tab/>
        </w:r>
        <w:r>
          <w:rPr>
            <w:noProof/>
            <w:webHidden/>
          </w:rPr>
          <w:fldChar w:fldCharType="begin"/>
        </w:r>
        <w:r>
          <w:rPr>
            <w:noProof/>
            <w:webHidden/>
          </w:rPr>
          <w:instrText xml:space="preserve"> PAGEREF _Toc12109129 \h </w:instrText>
        </w:r>
        <w:r>
          <w:rPr>
            <w:noProof/>
            <w:webHidden/>
          </w:rPr>
        </w:r>
        <w:r>
          <w:rPr>
            <w:noProof/>
            <w:webHidden/>
          </w:rPr>
          <w:fldChar w:fldCharType="separate"/>
        </w:r>
        <w:r w:rsidR="00DE3976">
          <w:rPr>
            <w:noProof/>
            <w:webHidden/>
          </w:rPr>
          <w:t>13</w:t>
        </w:r>
        <w:r>
          <w:rPr>
            <w:noProof/>
            <w:webHidden/>
          </w:rPr>
          <w:fldChar w:fldCharType="end"/>
        </w:r>
      </w:hyperlink>
    </w:p>
    <w:p w14:paraId="482B062F" w14:textId="552BD63C"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0" w:history="1">
        <w:r w:rsidRPr="00D13BB5">
          <w:rPr>
            <w:rStyle w:val="Hyperlink"/>
            <w:noProof/>
          </w:rPr>
          <w:t>Hình 1.5: Các bước trong Data Mining &amp; KDD</w:t>
        </w:r>
        <w:r>
          <w:rPr>
            <w:noProof/>
            <w:webHidden/>
          </w:rPr>
          <w:tab/>
        </w:r>
        <w:r>
          <w:rPr>
            <w:noProof/>
            <w:webHidden/>
          </w:rPr>
          <w:fldChar w:fldCharType="begin"/>
        </w:r>
        <w:r>
          <w:rPr>
            <w:noProof/>
            <w:webHidden/>
          </w:rPr>
          <w:instrText xml:space="preserve"> PAGEREF _Toc12109130 \h </w:instrText>
        </w:r>
        <w:r>
          <w:rPr>
            <w:noProof/>
            <w:webHidden/>
          </w:rPr>
        </w:r>
        <w:r>
          <w:rPr>
            <w:noProof/>
            <w:webHidden/>
          </w:rPr>
          <w:fldChar w:fldCharType="separate"/>
        </w:r>
        <w:r w:rsidR="00DE3976">
          <w:rPr>
            <w:noProof/>
            <w:webHidden/>
          </w:rPr>
          <w:t>16</w:t>
        </w:r>
        <w:r>
          <w:rPr>
            <w:noProof/>
            <w:webHidden/>
          </w:rPr>
          <w:fldChar w:fldCharType="end"/>
        </w:r>
      </w:hyperlink>
    </w:p>
    <w:p w14:paraId="3599129D" w14:textId="177B5379"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1" w:history="1">
        <w:r w:rsidRPr="00D13BB5">
          <w:rPr>
            <w:rStyle w:val="Hyperlink"/>
            <w:noProof/>
          </w:rPr>
          <w:t>Hình 2.1</w:t>
        </w:r>
        <w:r w:rsidRPr="00D13BB5">
          <w:rPr>
            <w:rStyle w:val="Hyperlink"/>
            <w:noProof/>
          </w:rPr>
          <w:t>:</w:t>
        </w:r>
        <w:r w:rsidRPr="00D13BB5">
          <w:rPr>
            <w:rStyle w:val="Hyperlink"/>
            <w:noProof/>
          </w:rPr>
          <w:t xml:space="preserve"> Mẫu data từ tang web NASDAQ</w:t>
        </w:r>
        <w:r>
          <w:rPr>
            <w:noProof/>
            <w:webHidden/>
          </w:rPr>
          <w:tab/>
        </w:r>
        <w:r>
          <w:rPr>
            <w:noProof/>
            <w:webHidden/>
          </w:rPr>
          <w:fldChar w:fldCharType="begin"/>
        </w:r>
        <w:r>
          <w:rPr>
            <w:noProof/>
            <w:webHidden/>
          </w:rPr>
          <w:instrText xml:space="preserve"> PAGEREF _Toc12109131 \h </w:instrText>
        </w:r>
        <w:r>
          <w:rPr>
            <w:noProof/>
            <w:webHidden/>
          </w:rPr>
        </w:r>
        <w:r>
          <w:rPr>
            <w:noProof/>
            <w:webHidden/>
          </w:rPr>
          <w:fldChar w:fldCharType="separate"/>
        </w:r>
        <w:r w:rsidR="00DE3976">
          <w:rPr>
            <w:noProof/>
            <w:webHidden/>
          </w:rPr>
          <w:t>18</w:t>
        </w:r>
        <w:r>
          <w:rPr>
            <w:noProof/>
            <w:webHidden/>
          </w:rPr>
          <w:fldChar w:fldCharType="end"/>
        </w:r>
      </w:hyperlink>
    </w:p>
    <w:p w14:paraId="4C6BED32" w14:textId="75EC933F"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2" w:history="1">
        <w:r w:rsidRPr="00D13BB5">
          <w:rPr>
            <w:rStyle w:val="Hyperlink"/>
            <w:noProof/>
          </w:rPr>
          <w:t>Hình 3.1: Input data đầu vào</w:t>
        </w:r>
        <w:r>
          <w:rPr>
            <w:noProof/>
            <w:webHidden/>
          </w:rPr>
          <w:tab/>
        </w:r>
        <w:r>
          <w:rPr>
            <w:noProof/>
            <w:webHidden/>
          </w:rPr>
          <w:fldChar w:fldCharType="begin"/>
        </w:r>
        <w:r>
          <w:rPr>
            <w:noProof/>
            <w:webHidden/>
          </w:rPr>
          <w:instrText xml:space="preserve"> PAGEREF _Toc12109132 \h </w:instrText>
        </w:r>
        <w:r>
          <w:rPr>
            <w:noProof/>
            <w:webHidden/>
          </w:rPr>
        </w:r>
        <w:r>
          <w:rPr>
            <w:noProof/>
            <w:webHidden/>
          </w:rPr>
          <w:fldChar w:fldCharType="separate"/>
        </w:r>
        <w:r w:rsidR="00DE3976">
          <w:rPr>
            <w:noProof/>
            <w:webHidden/>
          </w:rPr>
          <w:t>23</w:t>
        </w:r>
        <w:r>
          <w:rPr>
            <w:noProof/>
            <w:webHidden/>
          </w:rPr>
          <w:fldChar w:fldCharType="end"/>
        </w:r>
      </w:hyperlink>
    </w:p>
    <w:p w14:paraId="63778109" w14:textId="323B4800"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3" w:history="1">
        <w:r w:rsidRPr="00D13BB5">
          <w:rPr>
            <w:rStyle w:val="Hyperlink"/>
            <w:noProof/>
          </w:rPr>
          <w:t>Hình 3.2: Công thức Exponential Smoothing</w:t>
        </w:r>
        <w:r>
          <w:rPr>
            <w:noProof/>
            <w:webHidden/>
          </w:rPr>
          <w:tab/>
        </w:r>
        <w:r>
          <w:rPr>
            <w:noProof/>
            <w:webHidden/>
          </w:rPr>
          <w:fldChar w:fldCharType="begin"/>
        </w:r>
        <w:r>
          <w:rPr>
            <w:noProof/>
            <w:webHidden/>
          </w:rPr>
          <w:instrText xml:space="preserve"> PAGEREF _Toc12109133 \h </w:instrText>
        </w:r>
        <w:r>
          <w:rPr>
            <w:noProof/>
            <w:webHidden/>
          </w:rPr>
        </w:r>
        <w:r>
          <w:rPr>
            <w:noProof/>
            <w:webHidden/>
          </w:rPr>
          <w:fldChar w:fldCharType="separate"/>
        </w:r>
        <w:r w:rsidR="00DE3976">
          <w:rPr>
            <w:noProof/>
            <w:webHidden/>
          </w:rPr>
          <w:t>24</w:t>
        </w:r>
        <w:r>
          <w:rPr>
            <w:noProof/>
            <w:webHidden/>
          </w:rPr>
          <w:fldChar w:fldCharType="end"/>
        </w:r>
      </w:hyperlink>
    </w:p>
    <w:p w14:paraId="7A9E295B" w14:textId="440F0349"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4" w:history="1">
        <w:r w:rsidRPr="00D13BB5">
          <w:rPr>
            <w:rStyle w:val="Hyperlink"/>
            <w:noProof/>
          </w:rPr>
          <w:t>Hình 3.3: Câu lệnh Exponential Smoothing</w:t>
        </w:r>
        <w:r>
          <w:rPr>
            <w:noProof/>
            <w:webHidden/>
          </w:rPr>
          <w:tab/>
        </w:r>
        <w:r>
          <w:rPr>
            <w:noProof/>
            <w:webHidden/>
          </w:rPr>
          <w:fldChar w:fldCharType="begin"/>
        </w:r>
        <w:r>
          <w:rPr>
            <w:noProof/>
            <w:webHidden/>
          </w:rPr>
          <w:instrText xml:space="preserve"> PAGEREF _Toc12109134 \h </w:instrText>
        </w:r>
        <w:r>
          <w:rPr>
            <w:noProof/>
            <w:webHidden/>
          </w:rPr>
        </w:r>
        <w:r>
          <w:rPr>
            <w:noProof/>
            <w:webHidden/>
          </w:rPr>
          <w:fldChar w:fldCharType="separate"/>
        </w:r>
        <w:r w:rsidR="00DE3976">
          <w:rPr>
            <w:noProof/>
            <w:webHidden/>
          </w:rPr>
          <w:t>24</w:t>
        </w:r>
        <w:r>
          <w:rPr>
            <w:noProof/>
            <w:webHidden/>
          </w:rPr>
          <w:fldChar w:fldCharType="end"/>
        </w:r>
      </w:hyperlink>
    </w:p>
    <w:p w14:paraId="20A58843" w14:textId="3D3CB246"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5" w:history="1">
        <w:r w:rsidRPr="00D13BB5">
          <w:rPr>
            <w:rStyle w:val="Hyperlink"/>
            <w:noProof/>
          </w:rPr>
          <w:t>Hình 3.4: Kết quả data sau khi Exponential Smoothing</w:t>
        </w:r>
        <w:r>
          <w:rPr>
            <w:noProof/>
            <w:webHidden/>
          </w:rPr>
          <w:tab/>
        </w:r>
        <w:r>
          <w:rPr>
            <w:noProof/>
            <w:webHidden/>
          </w:rPr>
          <w:fldChar w:fldCharType="begin"/>
        </w:r>
        <w:r>
          <w:rPr>
            <w:noProof/>
            <w:webHidden/>
          </w:rPr>
          <w:instrText xml:space="preserve"> PAGEREF _Toc12109135 \h </w:instrText>
        </w:r>
        <w:r>
          <w:rPr>
            <w:noProof/>
            <w:webHidden/>
          </w:rPr>
        </w:r>
        <w:r>
          <w:rPr>
            <w:noProof/>
            <w:webHidden/>
          </w:rPr>
          <w:fldChar w:fldCharType="separate"/>
        </w:r>
        <w:r w:rsidR="00DE3976">
          <w:rPr>
            <w:noProof/>
            <w:webHidden/>
          </w:rPr>
          <w:t>25</w:t>
        </w:r>
        <w:r>
          <w:rPr>
            <w:noProof/>
            <w:webHidden/>
          </w:rPr>
          <w:fldChar w:fldCharType="end"/>
        </w:r>
      </w:hyperlink>
    </w:p>
    <w:p w14:paraId="09694417" w14:textId="1C709B86"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6" w:history="1">
        <w:r w:rsidRPr="00D13BB5">
          <w:rPr>
            <w:rStyle w:val="Hyperlink"/>
            <w:noProof/>
          </w:rPr>
          <w:t>Hình 3.5: Câu lệnh thực hiện các tính toán các đặc trưng</w:t>
        </w:r>
        <w:r>
          <w:rPr>
            <w:noProof/>
            <w:webHidden/>
          </w:rPr>
          <w:tab/>
        </w:r>
        <w:r>
          <w:rPr>
            <w:noProof/>
            <w:webHidden/>
          </w:rPr>
          <w:fldChar w:fldCharType="begin"/>
        </w:r>
        <w:r>
          <w:rPr>
            <w:noProof/>
            <w:webHidden/>
          </w:rPr>
          <w:instrText xml:space="preserve"> PAGEREF _Toc12109136 \h </w:instrText>
        </w:r>
        <w:r>
          <w:rPr>
            <w:noProof/>
            <w:webHidden/>
          </w:rPr>
        </w:r>
        <w:r>
          <w:rPr>
            <w:noProof/>
            <w:webHidden/>
          </w:rPr>
          <w:fldChar w:fldCharType="separate"/>
        </w:r>
        <w:r w:rsidR="00DE3976">
          <w:rPr>
            <w:noProof/>
            <w:webHidden/>
          </w:rPr>
          <w:t>26</w:t>
        </w:r>
        <w:r>
          <w:rPr>
            <w:noProof/>
            <w:webHidden/>
          </w:rPr>
          <w:fldChar w:fldCharType="end"/>
        </w:r>
      </w:hyperlink>
    </w:p>
    <w:p w14:paraId="2665E05A" w14:textId="7266E9F7"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7" w:history="1">
        <w:r w:rsidRPr="00D13BB5">
          <w:rPr>
            <w:rStyle w:val="Hyperlink"/>
            <w:noProof/>
          </w:rPr>
          <w:t>Hình 3.6: Kết quả tính RSI</w:t>
        </w:r>
        <w:r>
          <w:rPr>
            <w:noProof/>
            <w:webHidden/>
          </w:rPr>
          <w:tab/>
        </w:r>
        <w:r>
          <w:rPr>
            <w:noProof/>
            <w:webHidden/>
          </w:rPr>
          <w:fldChar w:fldCharType="begin"/>
        </w:r>
        <w:r>
          <w:rPr>
            <w:noProof/>
            <w:webHidden/>
          </w:rPr>
          <w:instrText xml:space="preserve"> PAGEREF _Toc12109137 \h </w:instrText>
        </w:r>
        <w:r>
          <w:rPr>
            <w:noProof/>
            <w:webHidden/>
          </w:rPr>
        </w:r>
        <w:r>
          <w:rPr>
            <w:noProof/>
            <w:webHidden/>
          </w:rPr>
          <w:fldChar w:fldCharType="separate"/>
        </w:r>
        <w:r w:rsidR="00DE3976">
          <w:rPr>
            <w:noProof/>
            <w:webHidden/>
          </w:rPr>
          <w:t>27</w:t>
        </w:r>
        <w:r>
          <w:rPr>
            <w:noProof/>
            <w:webHidden/>
          </w:rPr>
          <w:fldChar w:fldCharType="end"/>
        </w:r>
      </w:hyperlink>
    </w:p>
    <w:p w14:paraId="2D5CA6CD" w14:textId="091073A5"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8" w:history="1">
        <w:r w:rsidRPr="00D13BB5">
          <w:rPr>
            <w:rStyle w:val="Hyperlink"/>
            <w:noProof/>
          </w:rPr>
          <w:t>Hình 3.7: Kết quả tính Stochastic Oscillator %K</w:t>
        </w:r>
        <w:r>
          <w:rPr>
            <w:noProof/>
            <w:webHidden/>
          </w:rPr>
          <w:tab/>
        </w:r>
        <w:r>
          <w:rPr>
            <w:noProof/>
            <w:webHidden/>
          </w:rPr>
          <w:fldChar w:fldCharType="begin"/>
        </w:r>
        <w:r>
          <w:rPr>
            <w:noProof/>
            <w:webHidden/>
          </w:rPr>
          <w:instrText xml:space="preserve"> PAGEREF _Toc12109138 \h </w:instrText>
        </w:r>
        <w:r>
          <w:rPr>
            <w:noProof/>
            <w:webHidden/>
          </w:rPr>
        </w:r>
        <w:r>
          <w:rPr>
            <w:noProof/>
            <w:webHidden/>
          </w:rPr>
          <w:fldChar w:fldCharType="separate"/>
        </w:r>
        <w:r w:rsidR="00DE3976">
          <w:rPr>
            <w:noProof/>
            <w:webHidden/>
          </w:rPr>
          <w:t>28</w:t>
        </w:r>
        <w:r>
          <w:rPr>
            <w:noProof/>
            <w:webHidden/>
          </w:rPr>
          <w:fldChar w:fldCharType="end"/>
        </w:r>
      </w:hyperlink>
    </w:p>
    <w:p w14:paraId="5677D299" w14:textId="180AA3A5"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39" w:history="1">
        <w:r w:rsidRPr="00D13BB5">
          <w:rPr>
            <w:rStyle w:val="Hyperlink"/>
            <w:noProof/>
          </w:rPr>
          <w:t>Hình 3.8: Kết quả tính Williams %R</w:t>
        </w:r>
        <w:r>
          <w:rPr>
            <w:noProof/>
            <w:webHidden/>
          </w:rPr>
          <w:tab/>
        </w:r>
        <w:r>
          <w:rPr>
            <w:noProof/>
            <w:webHidden/>
          </w:rPr>
          <w:fldChar w:fldCharType="begin"/>
        </w:r>
        <w:r>
          <w:rPr>
            <w:noProof/>
            <w:webHidden/>
          </w:rPr>
          <w:instrText xml:space="preserve"> PAGEREF _Toc12109139 \h </w:instrText>
        </w:r>
        <w:r>
          <w:rPr>
            <w:noProof/>
            <w:webHidden/>
          </w:rPr>
        </w:r>
        <w:r>
          <w:rPr>
            <w:noProof/>
            <w:webHidden/>
          </w:rPr>
          <w:fldChar w:fldCharType="separate"/>
        </w:r>
        <w:r w:rsidR="00DE3976">
          <w:rPr>
            <w:noProof/>
            <w:webHidden/>
          </w:rPr>
          <w:t>29</w:t>
        </w:r>
        <w:r>
          <w:rPr>
            <w:noProof/>
            <w:webHidden/>
          </w:rPr>
          <w:fldChar w:fldCharType="end"/>
        </w:r>
      </w:hyperlink>
    </w:p>
    <w:p w14:paraId="4DD72667" w14:textId="614903DD"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40" w:history="1">
        <w:r w:rsidRPr="00D13BB5">
          <w:rPr>
            <w:rStyle w:val="Hyperlink"/>
            <w:noProof/>
          </w:rPr>
          <w:t>Hình 3.9: Kết quả tính MACD_Signal</w:t>
        </w:r>
        <w:r>
          <w:rPr>
            <w:noProof/>
            <w:webHidden/>
          </w:rPr>
          <w:tab/>
        </w:r>
        <w:r>
          <w:rPr>
            <w:noProof/>
            <w:webHidden/>
          </w:rPr>
          <w:fldChar w:fldCharType="begin"/>
        </w:r>
        <w:r>
          <w:rPr>
            <w:noProof/>
            <w:webHidden/>
          </w:rPr>
          <w:instrText xml:space="preserve"> PAGEREF _Toc12109140 \h </w:instrText>
        </w:r>
        <w:r>
          <w:rPr>
            <w:noProof/>
            <w:webHidden/>
          </w:rPr>
        </w:r>
        <w:r>
          <w:rPr>
            <w:noProof/>
            <w:webHidden/>
          </w:rPr>
          <w:fldChar w:fldCharType="separate"/>
        </w:r>
        <w:r w:rsidR="00DE3976">
          <w:rPr>
            <w:noProof/>
            <w:webHidden/>
          </w:rPr>
          <w:t>30</w:t>
        </w:r>
        <w:r>
          <w:rPr>
            <w:noProof/>
            <w:webHidden/>
          </w:rPr>
          <w:fldChar w:fldCharType="end"/>
        </w:r>
      </w:hyperlink>
    </w:p>
    <w:p w14:paraId="51E909B2" w14:textId="57386C9A"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41" w:history="1">
        <w:r w:rsidRPr="00D13BB5">
          <w:rPr>
            <w:rStyle w:val="Hyperlink"/>
            <w:noProof/>
          </w:rPr>
          <w:t>Hình 3.10: Kết quả tính OBV</w:t>
        </w:r>
        <w:r>
          <w:rPr>
            <w:noProof/>
            <w:webHidden/>
          </w:rPr>
          <w:tab/>
        </w:r>
        <w:r>
          <w:rPr>
            <w:noProof/>
            <w:webHidden/>
          </w:rPr>
          <w:fldChar w:fldCharType="begin"/>
        </w:r>
        <w:r>
          <w:rPr>
            <w:noProof/>
            <w:webHidden/>
          </w:rPr>
          <w:instrText xml:space="preserve"> PAGEREF _Toc12109141 \h </w:instrText>
        </w:r>
        <w:r>
          <w:rPr>
            <w:noProof/>
            <w:webHidden/>
          </w:rPr>
        </w:r>
        <w:r>
          <w:rPr>
            <w:noProof/>
            <w:webHidden/>
          </w:rPr>
          <w:fldChar w:fldCharType="separate"/>
        </w:r>
        <w:r w:rsidR="00DE3976">
          <w:rPr>
            <w:noProof/>
            <w:webHidden/>
          </w:rPr>
          <w:t>31</w:t>
        </w:r>
        <w:r>
          <w:rPr>
            <w:noProof/>
            <w:webHidden/>
          </w:rPr>
          <w:fldChar w:fldCharType="end"/>
        </w:r>
      </w:hyperlink>
    </w:p>
    <w:p w14:paraId="7425C80E" w14:textId="0562FF31"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42" w:history="1">
        <w:r w:rsidRPr="00D13BB5">
          <w:rPr>
            <w:rStyle w:val="Hyperlink"/>
            <w:noProof/>
          </w:rPr>
          <w:t>Hình 3.11: Loại bỏ data (NaN)</w:t>
        </w:r>
        <w:r>
          <w:rPr>
            <w:noProof/>
            <w:webHidden/>
          </w:rPr>
          <w:tab/>
        </w:r>
        <w:r>
          <w:rPr>
            <w:noProof/>
            <w:webHidden/>
          </w:rPr>
          <w:fldChar w:fldCharType="begin"/>
        </w:r>
        <w:r>
          <w:rPr>
            <w:noProof/>
            <w:webHidden/>
          </w:rPr>
          <w:instrText xml:space="preserve"> PAGEREF _Toc12109142 \h </w:instrText>
        </w:r>
        <w:r>
          <w:rPr>
            <w:noProof/>
            <w:webHidden/>
          </w:rPr>
        </w:r>
        <w:r>
          <w:rPr>
            <w:noProof/>
            <w:webHidden/>
          </w:rPr>
          <w:fldChar w:fldCharType="separate"/>
        </w:r>
        <w:r w:rsidR="00DE3976">
          <w:rPr>
            <w:noProof/>
            <w:webHidden/>
          </w:rPr>
          <w:t>31</w:t>
        </w:r>
        <w:r>
          <w:rPr>
            <w:noProof/>
            <w:webHidden/>
          </w:rPr>
          <w:fldChar w:fldCharType="end"/>
        </w:r>
      </w:hyperlink>
    </w:p>
    <w:p w14:paraId="6878AB7B" w14:textId="7EB397CE"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43" w:history="1">
        <w:r w:rsidRPr="00D13BB5">
          <w:rPr>
            <w:rStyle w:val="Hyperlink"/>
            <w:noProof/>
          </w:rPr>
          <w:t>Hình 3.12: Phân chia dữ liệu test training</w:t>
        </w:r>
        <w:r>
          <w:rPr>
            <w:noProof/>
            <w:webHidden/>
          </w:rPr>
          <w:tab/>
        </w:r>
        <w:r>
          <w:rPr>
            <w:noProof/>
            <w:webHidden/>
          </w:rPr>
          <w:fldChar w:fldCharType="begin"/>
        </w:r>
        <w:r>
          <w:rPr>
            <w:noProof/>
            <w:webHidden/>
          </w:rPr>
          <w:instrText xml:space="preserve"> PAGEREF _Toc12109143 \h </w:instrText>
        </w:r>
        <w:r>
          <w:rPr>
            <w:noProof/>
            <w:webHidden/>
          </w:rPr>
        </w:r>
        <w:r>
          <w:rPr>
            <w:noProof/>
            <w:webHidden/>
          </w:rPr>
          <w:fldChar w:fldCharType="separate"/>
        </w:r>
        <w:r w:rsidR="00DE3976">
          <w:rPr>
            <w:noProof/>
            <w:webHidden/>
          </w:rPr>
          <w:t>32</w:t>
        </w:r>
        <w:r>
          <w:rPr>
            <w:noProof/>
            <w:webHidden/>
          </w:rPr>
          <w:fldChar w:fldCharType="end"/>
        </w:r>
      </w:hyperlink>
    </w:p>
    <w:p w14:paraId="78578B2F" w14:textId="35A0B9E2"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44" w:history="1">
        <w:r w:rsidRPr="00D13BB5">
          <w:rPr>
            <w:rStyle w:val="Hyperlink"/>
            <w:noProof/>
          </w:rPr>
          <w:t>Hình 3.13: Câu lệnh training, predict</w:t>
        </w:r>
        <w:r>
          <w:rPr>
            <w:noProof/>
            <w:webHidden/>
          </w:rPr>
          <w:tab/>
        </w:r>
        <w:r>
          <w:rPr>
            <w:noProof/>
            <w:webHidden/>
          </w:rPr>
          <w:fldChar w:fldCharType="begin"/>
        </w:r>
        <w:r>
          <w:rPr>
            <w:noProof/>
            <w:webHidden/>
          </w:rPr>
          <w:instrText xml:space="preserve"> PAGEREF _Toc12109144 \h </w:instrText>
        </w:r>
        <w:r>
          <w:rPr>
            <w:noProof/>
            <w:webHidden/>
          </w:rPr>
        </w:r>
        <w:r>
          <w:rPr>
            <w:noProof/>
            <w:webHidden/>
          </w:rPr>
          <w:fldChar w:fldCharType="separate"/>
        </w:r>
        <w:r w:rsidR="00DE3976">
          <w:rPr>
            <w:noProof/>
            <w:webHidden/>
          </w:rPr>
          <w:t>32</w:t>
        </w:r>
        <w:r>
          <w:rPr>
            <w:noProof/>
            <w:webHidden/>
          </w:rPr>
          <w:fldChar w:fldCharType="end"/>
        </w:r>
      </w:hyperlink>
    </w:p>
    <w:p w14:paraId="518393CB" w14:textId="344D9468"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45" w:history="1">
        <w:r w:rsidRPr="00D13BB5">
          <w:rPr>
            <w:rStyle w:val="Hyperlink"/>
            <w:noProof/>
          </w:rPr>
          <w:t>Hình 3.14: Đoạn code tính độ chính xác</w:t>
        </w:r>
        <w:r>
          <w:rPr>
            <w:noProof/>
            <w:webHidden/>
          </w:rPr>
          <w:tab/>
        </w:r>
        <w:r>
          <w:rPr>
            <w:noProof/>
            <w:webHidden/>
          </w:rPr>
          <w:fldChar w:fldCharType="begin"/>
        </w:r>
        <w:r>
          <w:rPr>
            <w:noProof/>
            <w:webHidden/>
          </w:rPr>
          <w:instrText xml:space="preserve"> PAGEREF _Toc12109145 \h </w:instrText>
        </w:r>
        <w:r>
          <w:rPr>
            <w:noProof/>
            <w:webHidden/>
          </w:rPr>
        </w:r>
        <w:r>
          <w:rPr>
            <w:noProof/>
            <w:webHidden/>
          </w:rPr>
          <w:fldChar w:fldCharType="separate"/>
        </w:r>
        <w:r w:rsidR="00DE3976">
          <w:rPr>
            <w:noProof/>
            <w:webHidden/>
          </w:rPr>
          <w:t>33</w:t>
        </w:r>
        <w:r>
          <w:rPr>
            <w:noProof/>
            <w:webHidden/>
          </w:rPr>
          <w:fldChar w:fldCharType="end"/>
        </w:r>
      </w:hyperlink>
    </w:p>
    <w:p w14:paraId="3FC9A731" w14:textId="6DECC5C7"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46" w:history="1">
        <w:r w:rsidRPr="00D13BB5">
          <w:rPr>
            <w:rStyle w:val="Hyperlink"/>
            <w:noProof/>
          </w:rPr>
          <w:t>Hình 3.15: Kết quả dự đoán với bộ data test</w:t>
        </w:r>
        <w:r>
          <w:rPr>
            <w:noProof/>
            <w:webHidden/>
          </w:rPr>
          <w:tab/>
        </w:r>
        <w:r>
          <w:rPr>
            <w:noProof/>
            <w:webHidden/>
          </w:rPr>
          <w:fldChar w:fldCharType="begin"/>
        </w:r>
        <w:r>
          <w:rPr>
            <w:noProof/>
            <w:webHidden/>
          </w:rPr>
          <w:instrText xml:space="preserve"> PAGEREF _Toc12109146 \h </w:instrText>
        </w:r>
        <w:r>
          <w:rPr>
            <w:noProof/>
            <w:webHidden/>
          </w:rPr>
        </w:r>
        <w:r>
          <w:rPr>
            <w:noProof/>
            <w:webHidden/>
          </w:rPr>
          <w:fldChar w:fldCharType="separate"/>
        </w:r>
        <w:r w:rsidR="00DE3976">
          <w:rPr>
            <w:noProof/>
            <w:webHidden/>
          </w:rPr>
          <w:t>34</w:t>
        </w:r>
        <w:r>
          <w:rPr>
            <w:noProof/>
            <w:webHidden/>
          </w:rPr>
          <w:fldChar w:fldCharType="end"/>
        </w:r>
      </w:hyperlink>
    </w:p>
    <w:p w14:paraId="361FD17A" w14:textId="6C710E09" w:rsidR="009B129F" w:rsidRDefault="009B129F">
      <w:pPr>
        <w:pStyle w:val="TableofFigures"/>
        <w:tabs>
          <w:tab w:val="right" w:leader="dot" w:pos="9111"/>
        </w:tabs>
        <w:rPr>
          <w:rFonts w:asciiTheme="minorHAnsi" w:eastAsiaTheme="minorEastAsia" w:hAnsiTheme="minorHAnsi" w:cstheme="minorBidi"/>
          <w:noProof/>
          <w:sz w:val="22"/>
          <w:szCs w:val="22"/>
        </w:rPr>
      </w:pPr>
      <w:hyperlink w:anchor="_Toc12109147" w:history="1">
        <w:r w:rsidRPr="00D13BB5">
          <w:rPr>
            <w:rStyle w:val="Hyperlink"/>
            <w:noProof/>
          </w:rPr>
          <w:t>Hình 3.16: Kết quả xác suất khả năng dự đoán với bộ data test</w:t>
        </w:r>
        <w:r>
          <w:rPr>
            <w:noProof/>
            <w:webHidden/>
          </w:rPr>
          <w:tab/>
        </w:r>
        <w:r>
          <w:rPr>
            <w:noProof/>
            <w:webHidden/>
          </w:rPr>
          <w:fldChar w:fldCharType="begin"/>
        </w:r>
        <w:r>
          <w:rPr>
            <w:noProof/>
            <w:webHidden/>
          </w:rPr>
          <w:instrText xml:space="preserve"> PAGEREF _Toc12109147 \h </w:instrText>
        </w:r>
        <w:r>
          <w:rPr>
            <w:noProof/>
            <w:webHidden/>
          </w:rPr>
        </w:r>
        <w:r>
          <w:rPr>
            <w:noProof/>
            <w:webHidden/>
          </w:rPr>
          <w:fldChar w:fldCharType="separate"/>
        </w:r>
        <w:r w:rsidR="00DE3976">
          <w:rPr>
            <w:noProof/>
            <w:webHidden/>
          </w:rPr>
          <w:t>34</w:t>
        </w:r>
        <w:r>
          <w:rPr>
            <w:noProof/>
            <w:webHidden/>
          </w:rPr>
          <w:fldChar w:fldCharType="end"/>
        </w:r>
      </w:hyperlink>
    </w:p>
    <w:p w14:paraId="467AAC4A" w14:textId="729C18F9" w:rsidR="007B1A23" w:rsidRPr="00B65DE1" w:rsidRDefault="00737205" w:rsidP="00563FB5">
      <w:pPr>
        <w:rPr>
          <w:sz w:val="26"/>
          <w:szCs w:val="26"/>
        </w:rPr>
      </w:pPr>
      <w:r w:rsidRPr="00B65DE1">
        <w:rPr>
          <w:sz w:val="26"/>
          <w:szCs w:val="26"/>
        </w:rPr>
        <w:fldChar w:fldCharType="end"/>
      </w:r>
      <w:r w:rsidR="007B1A23" w:rsidRPr="00B65DE1">
        <w:rPr>
          <w:sz w:val="26"/>
          <w:szCs w:val="26"/>
        </w:rPr>
        <w:br w:type="page"/>
      </w:r>
    </w:p>
    <w:p w14:paraId="6B306873" w14:textId="1305AFDD" w:rsidR="007B1A23" w:rsidRPr="002161C3" w:rsidRDefault="007B1A23" w:rsidP="007E336A">
      <w:pPr>
        <w:pStyle w:val="Chng"/>
        <w:outlineLvl w:val="0"/>
      </w:pPr>
      <w:bookmarkStart w:id="12" w:name="_Toc5881105"/>
      <w:bookmarkStart w:id="13" w:name="_Toc12109185"/>
      <w:r w:rsidRPr="002161C3">
        <w:lastRenderedPageBreak/>
        <w:t>C</w:t>
      </w:r>
      <w:r w:rsidR="00CD13EC" w:rsidRPr="002161C3">
        <w:t>HƯƠNG 1</w:t>
      </w:r>
      <w:r w:rsidR="0064189C" w:rsidRPr="002161C3">
        <w:t xml:space="preserve"> – </w:t>
      </w:r>
      <w:r w:rsidR="00617EDF" w:rsidRPr="002161C3">
        <w:t>CÁC KIẾN THỨC CƠ BẢN</w:t>
      </w:r>
      <w:bookmarkEnd w:id="12"/>
      <w:bookmarkEnd w:id="13"/>
    </w:p>
    <w:p w14:paraId="3B23EE40" w14:textId="3D6DF733" w:rsidR="00CD13EC" w:rsidRPr="002161C3" w:rsidRDefault="00690951" w:rsidP="00690951">
      <w:pPr>
        <w:pStyle w:val="Tiumccp1"/>
        <w:numPr>
          <w:ilvl w:val="1"/>
          <w:numId w:val="17"/>
        </w:numPr>
        <w:outlineLvl w:val="1"/>
        <w:rPr>
          <w:sz w:val="26"/>
          <w:szCs w:val="26"/>
        </w:rPr>
      </w:pPr>
      <w:bookmarkStart w:id="14" w:name="_Toc12109186"/>
      <w:r w:rsidRPr="002161C3">
        <w:rPr>
          <w:sz w:val="26"/>
          <w:szCs w:val="26"/>
        </w:rPr>
        <w:t>RANDOM FOREST</w:t>
      </w:r>
      <w:bookmarkEnd w:id="14"/>
    </w:p>
    <w:p w14:paraId="1F426994" w14:textId="7CFB98A2" w:rsidR="00AF2BBF" w:rsidRPr="002161C3" w:rsidRDefault="00690951" w:rsidP="00070196">
      <w:pPr>
        <w:pStyle w:val="Tiumccp1"/>
        <w:ind w:left="384" w:hanging="384"/>
        <w:outlineLvl w:val="2"/>
        <w:rPr>
          <w:sz w:val="26"/>
          <w:szCs w:val="26"/>
        </w:rPr>
      </w:pPr>
      <w:bookmarkStart w:id="15" w:name="_Toc12109187"/>
      <w:r w:rsidRPr="002161C3">
        <w:rPr>
          <w:sz w:val="26"/>
          <w:szCs w:val="26"/>
        </w:rPr>
        <w:t xml:space="preserve">1.1.1 </w:t>
      </w:r>
      <w:r w:rsidR="00E041C0" w:rsidRPr="002161C3">
        <w:rPr>
          <w:sz w:val="26"/>
          <w:szCs w:val="26"/>
        </w:rPr>
        <w:t xml:space="preserve">Giới Thiệu về </w:t>
      </w:r>
      <w:r w:rsidRPr="002161C3">
        <w:rPr>
          <w:sz w:val="26"/>
          <w:szCs w:val="26"/>
        </w:rPr>
        <w:t>RANDOM FOREST</w:t>
      </w:r>
      <w:r w:rsidR="00E041C0" w:rsidRPr="002161C3">
        <w:rPr>
          <w:sz w:val="26"/>
          <w:szCs w:val="26"/>
        </w:rPr>
        <w:t>:</w:t>
      </w:r>
      <w:bookmarkEnd w:id="15"/>
    </w:p>
    <w:p w14:paraId="14182915" w14:textId="5A593EFE" w:rsidR="00690951" w:rsidRPr="00B65DE1" w:rsidRDefault="00690951" w:rsidP="00690951">
      <w:pPr>
        <w:pStyle w:val="Nidungvnbn"/>
      </w:pPr>
      <w:r w:rsidRPr="00B65DE1">
        <w:t xml:space="preserve">Phương phân lớp thuộc tính được phát triển bởi Leo Breiman tại đại học California, Berkeley là Random Forest (rừng ngẫu nhiên). Breiman cũng đồng thời là đồng tác giả của phương pháp CART (Classification and Regression Trees) được đánh giá là một trong 10 phương pháp khai phá dữ liệu kinh điển. Random Forest được xây dựng dựa trên 3 thành phần chính là: </w:t>
      </w:r>
      <w:r w:rsidR="00673EE7" w:rsidRPr="00B65DE1">
        <w:t xml:space="preserve">CART, </w:t>
      </w:r>
      <w:r w:rsidRPr="00B65DE1">
        <w:t>học toàn bộ, hội đồng các chuyên gia, kết hợp các mô hình, và</w:t>
      </w:r>
      <w:r w:rsidR="00673EE7" w:rsidRPr="00B65DE1">
        <w:t xml:space="preserve"> tổng hợp bootstrap (bagging).</w:t>
      </w:r>
    </w:p>
    <w:p w14:paraId="52DAA13F" w14:textId="72097AA8" w:rsidR="00E041C0" w:rsidRPr="00B65DE1" w:rsidRDefault="00E041C0" w:rsidP="00E041C0">
      <w:pPr>
        <w:pStyle w:val="Nidungvnbn"/>
      </w:pPr>
      <w:r w:rsidRPr="00B65DE1">
        <w:t>Do phương pháp Statistical learning (tức Machine learning) ngày càng phổ biến trong nghiên cứu y học, nhu cầu diễn giải các mô hình Machine learning trở thành nhu cầu thiết yếu. Do đó, Nhi sẽ lần lượt chuyển đến các bạ hướng dẫn sử dụng những packages mới này. Bài đầu tiên này sẽ là package “randomForestExplainer”, chuyên dụng cho mô hình Random Forest. Đây là một package vừa được công bố vào cuối tháng 7 năm 2017 bởi tác giả Aleksandra Paluszyńska. Công dụng của package này cho phép khảo sát nội dung bên trong một mô hình Random Forest. Như chúng ta đã biết, Random Forest là một tập hợp mô hình (ensemble). Mô hình Random Forest rất hiệu quả cho các bài toán phân loại vì nó huy động cùng lúc hàng trăm mô hình nhỏ hơn bên trong với quy luật khác nhau để đưa ra quyết định cuối cùng. Mỗi mô hình con có thể mạnh yếu khác nhau, nhưng theo nguyên tắc « wisdom of the crowd », ta sẽ có cơ hội phân loại chính xác hơn so với khi sử dụng bất kì một mô hình đơn lẻ nào.</w:t>
      </w:r>
    </w:p>
    <w:p w14:paraId="5A74B1B1" w14:textId="6837EA9E" w:rsidR="00E041C0" w:rsidRPr="00B65DE1" w:rsidRDefault="00E041C0" w:rsidP="00500557">
      <w:pPr>
        <w:pStyle w:val="Nidungvnbn"/>
      </w:pPr>
      <w:r w:rsidRPr="00B65DE1">
        <w:t>Như tên gọi của nó, Rand</w:t>
      </w:r>
      <w:r w:rsidR="00500557" w:rsidRPr="00B65DE1">
        <w:t>om Forest (RF) dựa trên cơ sở:</w:t>
      </w:r>
    </w:p>
    <w:p w14:paraId="0FA384F2" w14:textId="775AF1ED" w:rsidR="00E041C0" w:rsidRPr="00B65DE1" w:rsidRDefault="00E041C0" w:rsidP="00500557">
      <w:pPr>
        <w:pStyle w:val="Nidungvnbn"/>
        <w:ind w:left="720"/>
      </w:pPr>
      <w:r w:rsidRPr="00B65DE1">
        <w:t>Random</w:t>
      </w:r>
      <w:r w:rsidR="00500557" w:rsidRPr="00B65DE1">
        <w:t xml:space="preserve"> = Tính ngẫu nhiên</w:t>
      </w:r>
    </w:p>
    <w:p w14:paraId="2CD2713D" w14:textId="0F2FFBF4" w:rsidR="00E041C0" w:rsidRPr="00B65DE1" w:rsidRDefault="00E041C0" w:rsidP="00500557">
      <w:pPr>
        <w:pStyle w:val="Nidungvnbn"/>
        <w:ind w:left="720"/>
      </w:pPr>
      <w:r w:rsidRPr="00B65DE1">
        <w:t>Forest = nhiều cây quyết định (decision tree).</w:t>
      </w:r>
    </w:p>
    <w:p w14:paraId="16DB2421" w14:textId="223C9BAF" w:rsidR="007F2D9A" w:rsidRPr="00B65DE1" w:rsidRDefault="007F2D9A" w:rsidP="007F2D9A">
      <w:pPr>
        <w:pStyle w:val="BodyText"/>
        <w:spacing w:before="11"/>
        <w:rPr>
          <w:sz w:val="13"/>
        </w:rPr>
      </w:pPr>
    </w:p>
    <w:p w14:paraId="73A25755" w14:textId="192AB169" w:rsidR="00AF2BBF" w:rsidRPr="00B65DE1" w:rsidRDefault="00E041C0" w:rsidP="007F2D9A">
      <w:pPr>
        <w:pStyle w:val="Nidungvnbn"/>
        <w:ind w:firstLine="0"/>
      </w:pPr>
      <w:r w:rsidRPr="00B65DE1">
        <w:rPr>
          <w:noProof/>
        </w:rPr>
        <w:lastRenderedPageBreak/>
        <w:drawing>
          <wp:inline distT="0" distB="0" distL="0" distR="0" wp14:anchorId="1F95B42B" wp14:editId="628FFD0F">
            <wp:extent cx="5791835" cy="2866958"/>
            <wp:effectExtent l="0" t="0" r="0" b="0"/>
            <wp:docPr id="2" name="Picture 2" descr="Káº¿t quáº£ hÃ¬nh áº£nh cho random forest lÃ  g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random forest lÃ  g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2866958"/>
                    </a:xfrm>
                    <a:prstGeom prst="rect">
                      <a:avLst/>
                    </a:prstGeom>
                    <a:noFill/>
                    <a:ln>
                      <a:noFill/>
                    </a:ln>
                  </pic:spPr>
                </pic:pic>
              </a:graphicData>
            </a:graphic>
          </wp:inline>
        </w:drawing>
      </w:r>
    </w:p>
    <w:p w14:paraId="0C49FB36" w14:textId="0F88545A" w:rsidR="00AF2BBF" w:rsidRPr="00B65DE1" w:rsidRDefault="00D83C8B" w:rsidP="00302D2D">
      <w:pPr>
        <w:pStyle w:val="hinh"/>
        <w:ind w:left="2880" w:firstLine="720"/>
      </w:pPr>
      <w:bookmarkStart w:id="16" w:name="_Toc12109126"/>
      <w:r w:rsidRPr="00B65DE1">
        <w:t>Hình 1.1:</w:t>
      </w:r>
      <w:r w:rsidR="00AF2BBF" w:rsidRPr="00B65DE1">
        <w:t xml:space="preserve"> </w:t>
      </w:r>
      <w:r w:rsidR="00E041C0" w:rsidRPr="00B65DE1">
        <w:t>Random Forest</w:t>
      </w:r>
      <w:bookmarkEnd w:id="16"/>
    </w:p>
    <w:p w14:paraId="5B8778EB" w14:textId="77777777" w:rsidR="0009091C" w:rsidRPr="00B65DE1" w:rsidRDefault="0009091C" w:rsidP="007F2D9A">
      <w:pPr>
        <w:pStyle w:val="hinh"/>
        <w:ind w:left="1440" w:firstLine="720"/>
      </w:pPr>
    </w:p>
    <w:p w14:paraId="7AAAA1F7" w14:textId="167EE1B4" w:rsidR="00B427D2" w:rsidRPr="00B65DE1" w:rsidRDefault="00E041C0" w:rsidP="0009091C">
      <w:pPr>
        <w:pStyle w:val="Nidungvnbn"/>
      </w:pPr>
      <w:r w:rsidRPr="00B65DE1">
        <w:t xml:space="preserve">Đơn vị của RF là thuật toán cây quyết định, với số lượng hàng trăm. Mỗi cây quyết định được tạo ra một cách ngẫu nhiên từ việc: Tái chọn mẫu (bootstrap, random sampling) và chỉ dùng một phần nhỏ tập biến ngẫu nhiên (random features) từ toàn bộ các biến trong dữ liệu. Ở trạng thái sau cùng, mô hình RF thường hoạt động rất chính xác, nhưng đổi lại, ta không thể nào hiểu được cơ chế hoạt động bên trong mô hình vì cấu trúc quá phức tạp. RF do đó là một trong số những mô hình hộp đen (black box). </w:t>
      </w:r>
      <w:r w:rsidR="00C77B6B" w:rsidRPr="00B65DE1">
        <w:t xml:space="preserve">Trong quá khứ, chúng ta thường chấp nhận đánh đổi tính tường minh để đạt được tính chính xác. </w:t>
      </w:r>
    </w:p>
    <w:p w14:paraId="6F2A7A20" w14:textId="1930A411" w:rsidR="0009091C" w:rsidRPr="00B65DE1" w:rsidRDefault="0009091C" w:rsidP="0009091C">
      <w:pPr>
        <w:pStyle w:val="BodyText"/>
        <w:ind w:left="2135"/>
        <w:rPr>
          <w:sz w:val="20"/>
        </w:rPr>
      </w:pPr>
    </w:p>
    <w:p w14:paraId="7627E236" w14:textId="45ABA065" w:rsidR="00A817D6" w:rsidRPr="002161C3" w:rsidRDefault="00A817D6" w:rsidP="00070196">
      <w:pPr>
        <w:pStyle w:val="Nidungvnbn"/>
        <w:ind w:firstLine="0"/>
        <w:outlineLvl w:val="2"/>
        <w:rPr>
          <w:b/>
        </w:rPr>
      </w:pPr>
      <w:bookmarkStart w:id="17" w:name="_Toc12109188"/>
      <w:r w:rsidRPr="002161C3">
        <w:rPr>
          <w:b/>
        </w:rPr>
        <w:t xml:space="preserve">1.1.2 </w:t>
      </w:r>
      <w:r w:rsidR="00272381" w:rsidRPr="002161C3">
        <w:rPr>
          <w:b/>
        </w:rPr>
        <w:t>Hoạt Động C</w:t>
      </w:r>
      <w:r w:rsidR="009D53DF" w:rsidRPr="002161C3">
        <w:rPr>
          <w:b/>
        </w:rPr>
        <w:t xml:space="preserve">ủa </w:t>
      </w:r>
      <w:r w:rsidR="00272381" w:rsidRPr="002161C3">
        <w:rPr>
          <w:b/>
        </w:rPr>
        <w:t>Thuật T</w:t>
      </w:r>
      <w:r w:rsidR="009D53DF" w:rsidRPr="002161C3">
        <w:rPr>
          <w:b/>
        </w:rPr>
        <w:t>oán Random Forest</w:t>
      </w:r>
      <w:bookmarkEnd w:id="17"/>
      <w:r w:rsidR="009D53DF" w:rsidRPr="002161C3">
        <w:rPr>
          <w:b/>
        </w:rPr>
        <w:t xml:space="preserve"> </w:t>
      </w:r>
    </w:p>
    <w:p w14:paraId="142F843C" w14:textId="1BFBB292" w:rsidR="009D53DF" w:rsidRPr="00B65DE1" w:rsidRDefault="009D53DF" w:rsidP="009D53DF">
      <w:pPr>
        <w:pStyle w:val="Nidungvnbn"/>
        <w:numPr>
          <w:ilvl w:val="0"/>
          <w:numId w:val="33"/>
        </w:numPr>
      </w:pPr>
      <w:r w:rsidRPr="00B65DE1">
        <w:t>Bước 1</w:t>
      </w:r>
      <w:r w:rsidR="000C3E62" w:rsidRPr="00B65DE1">
        <w:t>:</w:t>
      </w:r>
      <w:r w:rsidRPr="00B65DE1">
        <w:t xml:space="preserve"> Chọn các mẫu ngẫu nhiên từ tập dữ liệu đã cho.</w:t>
      </w:r>
    </w:p>
    <w:p w14:paraId="7DF0A199" w14:textId="4050C7A2" w:rsidR="009D53DF" w:rsidRPr="00B65DE1" w:rsidRDefault="009D53DF" w:rsidP="009D53DF">
      <w:pPr>
        <w:pStyle w:val="Nidungvnbn"/>
        <w:numPr>
          <w:ilvl w:val="0"/>
          <w:numId w:val="33"/>
        </w:numPr>
      </w:pPr>
      <w:r w:rsidRPr="00B65DE1">
        <w:t>Bước 2</w:t>
      </w:r>
      <w:r w:rsidR="000C3E62" w:rsidRPr="00B65DE1">
        <w:t>:</w:t>
      </w:r>
      <w:r w:rsidRPr="00B65DE1">
        <w:t xml:space="preserve"> Thiết lập cây quyết định cho từng mẫu và nhận kết quả dự đoán từ mỗi quyết định cây.</w:t>
      </w:r>
    </w:p>
    <w:p w14:paraId="13746671" w14:textId="25507F73" w:rsidR="009D53DF" w:rsidRPr="00B65DE1" w:rsidRDefault="009D53DF" w:rsidP="009D53DF">
      <w:pPr>
        <w:pStyle w:val="Nidungvnbn"/>
        <w:numPr>
          <w:ilvl w:val="0"/>
          <w:numId w:val="33"/>
        </w:numPr>
      </w:pPr>
      <w:r w:rsidRPr="00B65DE1">
        <w:t>Bước 3</w:t>
      </w:r>
      <w:r w:rsidR="000C3E62" w:rsidRPr="00B65DE1">
        <w:t>:</w:t>
      </w:r>
      <w:r w:rsidRPr="00B65DE1">
        <w:t xml:space="preserve"> Hãy bỏ phiếu cho mỗi kết quả dự đoán.</w:t>
      </w:r>
    </w:p>
    <w:p w14:paraId="6153BEDA" w14:textId="29F58A53" w:rsidR="00A817D6" w:rsidRPr="00B65DE1" w:rsidRDefault="009D53DF" w:rsidP="009D53DF">
      <w:pPr>
        <w:pStyle w:val="Nidungvnbn"/>
        <w:numPr>
          <w:ilvl w:val="0"/>
          <w:numId w:val="33"/>
        </w:numPr>
      </w:pPr>
      <w:r w:rsidRPr="00B65DE1">
        <w:t>Bước 4</w:t>
      </w:r>
      <w:r w:rsidR="000C3E62" w:rsidRPr="00B65DE1">
        <w:t>:</w:t>
      </w:r>
      <w:r w:rsidRPr="00B65DE1">
        <w:t xml:space="preserve"> Chọn kết quả được dự đoán nhiều nhất là dự đoán cuối cùng. </w:t>
      </w:r>
    </w:p>
    <w:p w14:paraId="6E4C5EF8" w14:textId="5E69752F" w:rsidR="009D53DF" w:rsidRPr="00B65DE1" w:rsidRDefault="009D53DF" w:rsidP="009D53DF">
      <w:pPr>
        <w:pStyle w:val="Nidungvnbn"/>
        <w:ind w:left="720" w:hanging="720"/>
      </w:pPr>
      <w:r w:rsidRPr="00B65DE1">
        <w:rPr>
          <w:noProof/>
        </w:rPr>
        <w:lastRenderedPageBreak/>
        <w:drawing>
          <wp:inline distT="0" distB="0" distL="0" distR="0" wp14:anchorId="1249203D" wp14:editId="1240569B">
            <wp:extent cx="5455920" cy="4135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251" cy="4138295"/>
                    </a:xfrm>
                    <a:prstGeom prst="rect">
                      <a:avLst/>
                    </a:prstGeom>
                    <a:noFill/>
                    <a:ln>
                      <a:noFill/>
                    </a:ln>
                  </pic:spPr>
                </pic:pic>
              </a:graphicData>
            </a:graphic>
          </wp:inline>
        </w:drawing>
      </w:r>
    </w:p>
    <w:p w14:paraId="2FDC1457" w14:textId="43A046A2" w:rsidR="00EC6AA6" w:rsidRPr="00B65DE1" w:rsidRDefault="00EC6AA6" w:rsidP="00EC6AA6">
      <w:pPr>
        <w:pStyle w:val="BodyText"/>
        <w:spacing w:before="4"/>
        <w:rPr>
          <w:sz w:val="29"/>
        </w:rPr>
      </w:pPr>
    </w:p>
    <w:p w14:paraId="1D336C77" w14:textId="4DACD791" w:rsidR="00F47A02" w:rsidRPr="00B65DE1" w:rsidRDefault="009D53DF" w:rsidP="009D53DF">
      <w:pPr>
        <w:pStyle w:val="hinh"/>
        <w:ind w:left="720" w:firstLine="720"/>
      </w:pPr>
      <w:bookmarkStart w:id="18" w:name="_Toc12109127"/>
      <w:r w:rsidRPr="00B65DE1">
        <w:t>Hình 1.2</w:t>
      </w:r>
      <w:r w:rsidR="00D83C8B" w:rsidRPr="00B65DE1">
        <w:t>:</w:t>
      </w:r>
      <w:r w:rsidR="00EC6AA6" w:rsidRPr="00B65DE1">
        <w:t xml:space="preserve"> </w:t>
      </w:r>
      <w:r w:rsidRPr="00B65DE1">
        <w:t>Hoạt động của thuật toán Random Forest</w:t>
      </w:r>
      <w:bookmarkEnd w:id="18"/>
    </w:p>
    <w:p w14:paraId="25200DE2" w14:textId="6A2FFC3B" w:rsidR="008D28C2" w:rsidRPr="002161C3" w:rsidRDefault="00825FA5" w:rsidP="008D28C2">
      <w:pPr>
        <w:pStyle w:val="BodyText"/>
        <w:spacing w:line="360" w:lineRule="auto"/>
        <w:ind w:right="31"/>
        <w:outlineLvl w:val="2"/>
        <w:rPr>
          <w:b/>
          <w:sz w:val="26"/>
          <w:szCs w:val="26"/>
        </w:rPr>
      </w:pPr>
      <w:bookmarkStart w:id="19" w:name="_Toc12109189"/>
      <w:r w:rsidRPr="002161C3">
        <w:rPr>
          <w:b/>
          <w:sz w:val="26"/>
          <w:szCs w:val="26"/>
        </w:rPr>
        <w:t>1.1.3 Giải Thuật RF Cho P</w:t>
      </w:r>
      <w:r w:rsidR="008D28C2" w:rsidRPr="002161C3">
        <w:rPr>
          <w:b/>
          <w:sz w:val="26"/>
          <w:szCs w:val="26"/>
        </w:rPr>
        <w:t xml:space="preserve">hân </w:t>
      </w:r>
      <w:r w:rsidRPr="002161C3">
        <w:rPr>
          <w:b/>
          <w:sz w:val="26"/>
          <w:szCs w:val="26"/>
        </w:rPr>
        <w:t>Lớp Được Diễn Giải Như S</w:t>
      </w:r>
      <w:r w:rsidR="008D28C2" w:rsidRPr="002161C3">
        <w:rPr>
          <w:b/>
          <w:sz w:val="26"/>
          <w:szCs w:val="26"/>
        </w:rPr>
        <w:t>au</w:t>
      </w:r>
      <w:bookmarkEnd w:id="19"/>
    </w:p>
    <w:p w14:paraId="0C826A7D" w14:textId="77777777" w:rsidR="008D28C2" w:rsidRPr="00B65DE1" w:rsidRDefault="008D28C2" w:rsidP="008D28C2">
      <w:pPr>
        <w:pStyle w:val="BodyText"/>
        <w:numPr>
          <w:ilvl w:val="0"/>
          <w:numId w:val="36"/>
        </w:numPr>
        <w:spacing w:line="360" w:lineRule="auto"/>
        <w:ind w:right="31"/>
        <w:rPr>
          <w:sz w:val="26"/>
          <w:szCs w:val="26"/>
        </w:rPr>
      </w:pPr>
      <w:r w:rsidRPr="00B65DE1">
        <w:rPr>
          <w:sz w:val="26"/>
          <w:szCs w:val="26"/>
        </w:rPr>
        <w:t>Lấy ra K mẫu bootstrap từ tập huấn luyện.</w:t>
      </w:r>
    </w:p>
    <w:p w14:paraId="51A4EE64" w14:textId="607CD909" w:rsidR="008D28C2" w:rsidRPr="00B65DE1" w:rsidRDefault="008D28C2" w:rsidP="008D28C2">
      <w:pPr>
        <w:pStyle w:val="BodyText"/>
        <w:numPr>
          <w:ilvl w:val="0"/>
          <w:numId w:val="36"/>
        </w:numPr>
        <w:spacing w:line="360" w:lineRule="auto"/>
        <w:ind w:right="31"/>
        <w:rPr>
          <w:sz w:val="26"/>
          <w:szCs w:val="26"/>
        </w:rPr>
      </w:pPr>
      <w:r w:rsidRPr="00B65DE1">
        <w:rPr>
          <w:sz w:val="26"/>
          <w:szCs w:val="26"/>
        </w:rPr>
        <w:t>Đối với mỗi mẫu bootstrap xây dựng một cây phân lớp không được tỉa (unpruned tree) theo hướng dẫn sau: Tại mỗi nút thay vì chọn một phân chia tốt nhất trong tất cả các biến dự đoán, ta chọn ngẫu nhiên một mẫu m của các biến dự đoán sau đó chọn một phân chia tốt nhất trong các biến này.</w:t>
      </w:r>
    </w:p>
    <w:p w14:paraId="256415D5" w14:textId="7FBC2913" w:rsidR="008D28C2" w:rsidRPr="00B65DE1" w:rsidRDefault="008D28C2" w:rsidP="008D28C2">
      <w:pPr>
        <w:pStyle w:val="BodyText"/>
        <w:numPr>
          <w:ilvl w:val="0"/>
          <w:numId w:val="36"/>
        </w:numPr>
        <w:spacing w:line="360" w:lineRule="auto"/>
        <w:ind w:right="31"/>
        <w:rPr>
          <w:sz w:val="26"/>
          <w:szCs w:val="26"/>
        </w:rPr>
      </w:pPr>
      <w:r w:rsidRPr="00B65DE1">
        <w:rPr>
          <w:sz w:val="26"/>
          <w:szCs w:val="26"/>
        </w:rPr>
        <w:t>Đưa ra các dự đoán bằng cách tổng hợp các dự đoán của K cây.</w:t>
      </w:r>
    </w:p>
    <w:p w14:paraId="04266D2D" w14:textId="46CC9885" w:rsidR="006559E4" w:rsidRPr="00B65DE1" w:rsidRDefault="006559E4" w:rsidP="006559E4">
      <w:pPr>
        <w:pStyle w:val="BodyText"/>
        <w:spacing w:line="360" w:lineRule="auto"/>
        <w:ind w:right="31"/>
        <w:rPr>
          <w:sz w:val="26"/>
          <w:szCs w:val="26"/>
        </w:rPr>
      </w:pPr>
      <w:r w:rsidRPr="00B65DE1">
        <w:rPr>
          <w:sz w:val="26"/>
          <w:szCs w:val="26"/>
        </w:rPr>
        <w:t>Quá trình học của Random Forest bao gồm việc sử dụng ngẫu nhiên giá trị đầu vào,</w:t>
      </w:r>
    </w:p>
    <w:p w14:paraId="7D81BEA0" w14:textId="75629010" w:rsidR="006559E4" w:rsidRPr="00B65DE1" w:rsidRDefault="006559E4" w:rsidP="006559E4">
      <w:pPr>
        <w:pStyle w:val="BodyText"/>
        <w:spacing w:line="360" w:lineRule="auto"/>
        <w:ind w:right="31"/>
        <w:rPr>
          <w:sz w:val="26"/>
          <w:szCs w:val="26"/>
        </w:rPr>
      </w:pPr>
      <w:r w:rsidRPr="00B65DE1">
        <w:rPr>
          <w:sz w:val="26"/>
          <w:szCs w:val="26"/>
        </w:rPr>
        <w:t xml:space="preserve">hoặc kết hợp các giá trị đó tại mỗi node trong quá trình dựng từng cây quyết định. Kết quả của Random Forest, qua thực nghiệm cho thấy, là tốt hơn khi so sánh với thuật </w:t>
      </w:r>
      <w:r w:rsidRPr="00B65DE1">
        <w:rPr>
          <w:sz w:val="26"/>
          <w:szCs w:val="26"/>
        </w:rPr>
        <w:lastRenderedPageBreak/>
        <w:t>toán Adaboost. Trong đó Random Forest có một số thuộc tính mạnh như:</w:t>
      </w:r>
    </w:p>
    <w:p w14:paraId="757B0DBD" w14:textId="25527D92" w:rsidR="006559E4" w:rsidRPr="00B65DE1" w:rsidRDefault="006559E4" w:rsidP="006559E4">
      <w:pPr>
        <w:pStyle w:val="BodyText"/>
        <w:numPr>
          <w:ilvl w:val="0"/>
          <w:numId w:val="37"/>
        </w:numPr>
        <w:spacing w:line="360" w:lineRule="auto"/>
        <w:ind w:right="31"/>
        <w:rPr>
          <w:sz w:val="26"/>
          <w:szCs w:val="26"/>
        </w:rPr>
      </w:pPr>
      <w:r w:rsidRPr="00B65DE1">
        <w:rPr>
          <w:sz w:val="26"/>
          <w:szCs w:val="26"/>
        </w:rPr>
        <w:t>Độ chính xác của nó tương tự Adaboost, trong một số trường hợp còn tốt hơn.</w:t>
      </w:r>
    </w:p>
    <w:p w14:paraId="0CCAF131" w14:textId="10D2EF8B" w:rsidR="006559E4" w:rsidRPr="00B65DE1" w:rsidRDefault="006559E4" w:rsidP="006559E4">
      <w:pPr>
        <w:pStyle w:val="BodyText"/>
        <w:numPr>
          <w:ilvl w:val="0"/>
          <w:numId w:val="37"/>
        </w:numPr>
        <w:spacing w:line="360" w:lineRule="auto"/>
        <w:ind w:right="31"/>
        <w:rPr>
          <w:sz w:val="26"/>
          <w:szCs w:val="26"/>
        </w:rPr>
      </w:pPr>
      <w:r w:rsidRPr="00B65DE1">
        <w:rPr>
          <w:sz w:val="26"/>
          <w:szCs w:val="26"/>
        </w:rPr>
        <w:t>Thuật toán giải quyết tốt các bài toán có nhiều dữ liệu nhiễu.</w:t>
      </w:r>
    </w:p>
    <w:p w14:paraId="60939D12" w14:textId="4B2305B3" w:rsidR="006559E4" w:rsidRPr="00B65DE1" w:rsidRDefault="006559E4" w:rsidP="006559E4">
      <w:pPr>
        <w:pStyle w:val="BodyText"/>
        <w:numPr>
          <w:ilvl w:val="0"/>
          <w:numId w:val="37"/>
        </w:numPr>
        <w:spacing w:line="360" w:lineRule="auto"/>
        <w:ind w:right="31"/>
        <w:rPr>
          <w:sz w:val="26"/>
          <w:szCs w:val="26"/>
        </w:rPr>
      </w:pPr>
      <w:r w:rsidRPr="00B65DE1">
        <w:rPr>
          <w:sz w:val="26"/>
          <w:szCs w:val="26"/>
        </w:rPr>
        <w:t>Thuật toán chạy nhanh hơn so với bagging hoặc boosting.</w:t>
      </w:r>
    </w:p>
    <w:p w14:paraId="19FDA531" w14:textId="13CA4AC3" w:rsidR="006559E4" w:rsidRPr="00B65DE1" w:rsidRDefault="006559E4" w:rsidP="006559E4">
      <w:pPr>
        <w:pStyle w:val="BodyText"/>
        <w:numPr>
          <w:ilvl w:val="0"/>
          <w:numId w:val="37"/>
        </w:numPr>
        <w:spacing w:line="360" w:lineRule="auto"/>
        <w:ind w:right="31"/>
        <w:rPr>
          <w:sz w:val="26"/>
          <w:szCs w:val="26"/>
        </w:rPr>
      </w:pPr>
      <w:r w:rsidRPr="00B65DE1">
        <w:rPr>
          <w:sz w:val="26"/>
          <w:szCs w:val="26"/>
        </w:rPr>
        <w:t>Có những sự ước lượng nội tại như độ chính xác của mô hình phỏngđoán hoặc độ</w:t>
      </w:r>
    </w:p>
    <w:p w14:paraId="32B700A0" w14:textId="77777777" w:rsidR="006559E4" w:rsidRPr="00B65DE1" w:rsidRDefault="006559E4" w:rsidP="006559E4">
      <w:pPr>
        <w:pStyle w:val="BodyText"/>
        <w:spacing w:line="360" w:lineRule="auto"/>
        <w:ind w:right="31"/>
        <w:rPr>
          <w:sz w:val="26"/>
          <w:szCs w:val="26"/>
        </w:rPr>
      </w:pPr>
      <w:r w:rsidRPr="00B65DE1">
        <w:rPr>
          <w:sz w:val="26"/>
          <w:szCs w:val="26"/>
        </w:rPr>
        <w:t>mạnh và liên quan giữa các thuộc tính.</w:t>
      </w:r>
    </w:p>
    <w:p w14:paraId="319FB9F7" w14:textId="67BD585B" w:rsidR="006559E4" w:rsidRPr="00B65DE1" w:rsidRDefault="006559E4" w:rsidP="006559E4">
      <w:pPr>
        <w:pStyle w:val="BodyText"/>
        <w:numPr>
          <w:ilvl w:val="0"/>
          <w:numId w:val="38"/>
        </w:numPr>
        <w:spacing w:line="360" w:lineRule="auto"/>
        <w:ind w:right="31"/>
        <w:rPr>
          <w:sz w:val="26"/>
          <w:szCs w:val="26"/>
        </w:rPr>
      </w:pPr>
      <w:r w:rsidRPr="00B65DE1">
        <w:rPr>
          <w:sz w:val="26"/>
          <w:szCs w:val="26"/>
        </w:rPr>
        <w:t>Dễ dàng thực hiện song song.</w:t>
      </w:r>
    </w:p>
    <w:p w14:paraId="7080CA2A" w14:textId="22361048" w:rsidR="006559E4" w:rsidRPr="00B65DE1" w:rsidRDefault="006559E4" w:rsidP="006559E4">
      <w:pPr>
        <w:pStyle w:val="BodyText"/>
        <w:numPr>
          <w:ilvl w:val="0"/>
          <w:numId w:val="38"/>
        </w:numPr>
        <w:spacing w:line="360" w:lineRule="auto"/>
        <w:ind w:right="31"/>
        <w:rPr>
          <w:sz w:val="26"/>
          <w:szCs w:val="26"/>
        </w:rPr>
      </w:pPr>
      <w:r w:rsidRPr="00B65DE1">
        <w:rPr>
          <w:sz w:val="26"/>
          <w:szCs w:val="26"/>
        </w:rPr>
        <w:t>Tuy nhiên để đạt được các tính chất mạnh trên, thời gian thực thi củathuật toán khá lâu và phải sử dụng nhiều tài nguyên của hệ thống.</w:t>
      </w:r>
    </w:p>
    <w:p w14:paraId="0D05E993" w14:textId="37481930" w:rsidR="00D56732" w:rsidRPr="002161C3" w:rsidRDefault="00D56732" w:rsidP="00D56732">
      <w:pPr>
        <w:pStyle w:val="BodyText"/>
        <w:spacing w:line="360" w:lineRule="auto"/>
        <w:ind w:right="31"/>
        <w:outlineLvl w:val="2"/>
        <w:rPr>
          <w:b/>
          <w:sz w:val="26"/>
          <w:szCs w:val="26"/>
        </w:rPr>
      </w:pPr>
      <w:bookmarkStart w:id="20" w:name="_Toc12109190"/>
      <w:r w:rsidRPr="002161C3">
        <w:rPr>
          <w:b/>
          <w:sz w:val="26"/>
          <w:szCs w:val="26"/>
        </w:rPr>
        <w:t>1.1.4 Đặc Đ</w:t>
      </w:r>
      <w:r w:rsidR="00A169BE" w:rsidRPr="002161C3">
        <w:rPr>
          <w:b/>
          <w:sz w:val="26"/>
          <w:szCs w:val="26"/>
        </w:rPr>
        <w:t>iểm của Random Forest</w:t>
      </w:r>
      <w:bookmarkEnd w:id="20"/>
    </w:p>
    <w:p w14:paraId="56042085" w14:textId="10116D2E" w:rsidR="00D56732" w:rsidRPr="00B65DE1" w:rsidRDefault="00D56732" w:rsidP="00D56732">
      <w:pPr>
        <w:pStyle w:val="BodyText"/>
        <w:spacing w:line="360" w:lineRule="auto"/>
        <w:ind w:right="31"/>
        <w:rPr>
          <w:sz w:val="26"/>
          <w:szCs w:val="26"/>
        </w:rPr>
      </w:pPr>
      <w:r w:rsidRPr="00B65DE1">
        <w:rPr>
          <w:sz w:val="26"/>
          <w:szCs w:val="26"/>
        </w:rPr>
        <w:t>OOB:</w:t>
      </w:r>
      <w:r w:rsidR="00A27DCC" w:rsidRPr="00B65DE1">
        <w:rPr>
          <w:sz w:val="26"/>
          <w:szCs w:val="26"/>
        </w:rPr>
        <w:t xml:space="preserve"> </w:t>
      </w:r>
      <w:r w:rsidRPr="00B65DE1">
        <w:rPr>
          <w:sz w:val="26"/>
          <w:szCs w:val="26"/>
        </w:rPr>
        <w:t>Khi tập mẫu được rút ra từ một tập huấn luyện của một cây với sự thay thế (bagging),</w:t>
      </w:r>
      <w:r w:rsidR="00A27DCC" w:rsidRPr="00B65DE1">
        <w:rPr>
          <w:sz w:val="26"/>
          <w:szCs w:val="26"/>
        </w:rPr>
        <w:t xml:space="preserve"> </w:t>
      </w:r>
      <w:r w:rsidRPr="00B65DE1">
        <w:rPr>
          <w:sz w:val="26"/>
          <w:szCs w:val="26"/>
        </w:rPr>
        <w:t xml:space="preserve">thì theo ước tính có khoảng 1/3 các phần từ không có nằm trong mẫu </w:t>
      </w:r>
      <w:proofErr w:type="gramStart"/>
      <w:r w:rsidRPr="00B65DE1">
        <w:rPr>
          <w:sz w:val="26"/>
          <w:szCs w:val="26"/>
        </w:rPr>
        <w:t>này .</w:t>
      </w:r>
      <w:proofErr w:type="gramEnd"/>
      <w:r w:rsidRPr="00B65DE1">
        <w:rPr>
          <w:sz w:val="26"/>
          <w:szCs w:val="26"/>
        </w:rPr>
        <w:t xml:space="preserve"> Điều này có nghĩa là chỉ có khoảng 2/3 các phần tử trong tập huấn luyện tham gia vào trong các tính toán của chúng ta, và 1/3 các phần tử này được gọi là dữ liệu out-of-bag. Dữ liệu out-of-bag được sử dụng để ước lượng lỗi tạo ra từ việc kết hợp các kết quả từ các cây tổng hợp trong random</w:t>
      </w:r>
      <w:r w:rsidR="00A27DCC" w:rsidRPr="00B65DE1">
        <w:rPr>
          <w:sz w:val="26"/>
          <w:szCs w:val="26"/>
        </w:rPr>
        <w:t xml:space="preserve"> </w:t>
      </w:r>
      <w:r w:rsidRPr="00B65DE1">
        <w:rPr>
          <w:sz w:val="26"/>
          <w:szCs w:val="26"/>
        </w:rPr>
        <w:t>forest cũng như dùng để ước tính độ quan trọng thuộc tính (variable important).</w:t>
      </w:r>
    </w:p>
    <w:p w14:paraId="3D993BF0" w14:textId="6C99A9C7" w:rsidR="00DB67EE" w:rsidRPr="002161C3" w:rsidRDefault="008C39F3" w:rsidP="00915E4C">
      <w:pPr>
        <w:pStyle w:val="BodyText"/>
        <w:spacing w:line="360" w:lineRule="auto"/>
        <w:ind w:right="31"/>
        <w:outlineLvl w:val="2"/>
        <w:rPr>
          <w:b/>
          <w:sz w:val="26"/>
          <w:szCs w:val="26"/>
        </w:rPr>
      </w:pPr>
      <w:bookmarkStart w:id="21" w:name="_Toc12109191"/>
      <w:r w:rsidRPr="002161C3">
        <w:rPr>
          <w:b/>
          <w:sz w:val="26"/>
          <w:szCs w:val="26"/>
        </w:rPr>
        <w:t>1.1.5</w:t>
      </w:r>
      <w:r w:rsidR="00DB67EE" w:rsidRPr="002161C3">
        <w:rPr>
          <w:b/>
          <w:sz w:val="26"/>
          <w:szCs w:val="26"/>
        </w:rPr>
        <w:t xml:space="preserve"> Ứng Dụng của Random Forest</w:t>
      </w:r>
      <w:bookmarkEnd w:id="21"/>
    </w:p>
    <w:p w14:paraId="438E2458" w14:textId="00F82DF6" w:rsidR="00DB67EE" w:rsidRPr="00B65DE1" w:rsidRDefault="00DB67EE" w:rsidP="00EE7DDB">
      <w:pPr>
        <w:pStyle w:val="BodyText"/>
        <w:spacing w:line="360" w:lineRule="auto"/>
        <w:ind w:right="31" w:firstLine="720"/>
        <w:rPr>
          <w:sz w:val="26"/>
          <w:szCs w:val="26"/>
        </w:rPr>
      </w:pPr>
      <w:r w:rsidRPr="00B65DE1">
        <w:rPr>
          <w:sz w:val="26"/>
          <w:szCs w:val="26"/>
        </w:rPr>
        <w:t>Giả sử bạn muốn đi tham quan du lịch Anh và có sự cân nhắc cho việc tham quan thành phố nào như: Manchester, Liverpool hay Birmingham. Để trả lời câu hỏi này bạn sẽ cần tham khảo rất nhiều ý kiến từ bạn bè, blog du lịch, tour lữ hành … Mỗi một ý kiến tương ứng với một Decision Tree trả lời các câu hỏi như: thành phố này đẹp không, có được tham quan các sân vận động khi đến thăm không, số tiền bỏ ra là bao nhiêu, thời gian để tham quan thành phố là bao lâu… Sau đó bạn sẽ có một rừng các câu trả lời để quyết định xem mình sẽ đi tham quan thành phố nào.</w:t>
      </w:r>
      <w:r w:rsidR="00336D3D" w:rsidRPr="00B65DE1">
        <w:t xml:space="preserve"> </w:t>
      </w:r>
      <w:r w:rsidR="00336D3D" w:rsidRPr="00B65DE1">
        <w:rPr>
          <w:sz w:val="26"/>
          <w:szCs w:val="26"/>
        </w:rPr>
        <w:t xml:space="preserve">Random Forest hoạt động bằng cách đánh giá các Decision Tree sử dụng cách thức voting để đưa ra </w:t>
      </w:r>
      <w:r w:rsidR="00336D3D" w:rsidRPr="00B65DE1">
        <w:rPr>
          <w:sz w:val="26"/>
          <w:szCs w:val="26"/>
        </w:rPr>
        <w:lastRenderedPageBreak/>
        <w:t>kết quả cuối cùng.</w:t>
      </w:r>
    </w:p>
    <w:p w14:paraId="78F1267C" w14:textId="3A49B1C7" w:rsidR="00EE7DDB" w:rsidRPr="00B65DE1" w:rsidRDefault="00EE7DDB" w:rsidP="00EE7DDB">
      <w:pPr>
        <w:pStyle w:val="BodyText"/>
        <w:spacing w:line="360" w:lineRule="auto"/>
        <w:ind w:right="31" w:firstLine="720"/>
        <w:rPr>
          <w:sz w:val="26"/>
          <w:szCs w:val="26"/>
        </w:rPr>
      </w:pPr>
      <w:r w:rsidRPr="00B65DE1">
        <w:rPr>
          <w:sz w:val="26"/>
          <w:szCs w:val="26"/>
        </w:rPr>
        <w:t>Ứng dụng trong dự đoán thiên nhiên, du lịch, thiên văn, y khoa, ngân hàng. Lấy vị dụ với ngành Ngân hàng, chúng ta có hai bài toán phổ biến cho Random Forest, là tìm kiếm khách hàng tiềm năng và khách hàng lừa đảo. Hoặc trong chính bài báo của chúng ta, đề tài mà chúng ta dang tìm hiểu “Predicting the direction of stock market prices using random forest</w:t>
      </w:r>
      <w:r w:rsidR="00337D7D" w:rsidRPr="00B65DE1">
        <w:rPr>
          <w:sz w:val="26"/>
          <w:szCs w:val="26"/>
        </w:rPr>
        <w:t>”</w:t>
      </w:r>
      <w:r w:rsidRPr="00B65DE1">
        <w:rPr>
          <w:sz w:val="26"/>
          <w:szCs w:val="26"/>
        </w:rPr>
        <w:t xml:space="preserve"> </w:t>
      </w:r>
      <w:r w:rsidR="00337D7D" w:rsidRPr="00B65DE1">
        <w:rPr>
          <w:sz w:val="26"/>
          <w:szCs w:val="26"/>
        </w:rPr>
        <w:t>dự đoán hướng của giá thị trường chứng khoán sử dụng rừng ngẫu nhiên</w:t>
      </w:r>
      <w:r w:rsidRPr="00B65DE1">
        <w:rPr>
          <w:sz w:val="26"/>
          <w:szCs w:val="26"/>
        </w:rPr>
        <w:t>.…</w:t>
      </w:r>
    </w:p>
    <w:p w14:paraId="3835ED72" w14:textId="088D7BFB" w:rsidR="0005419E" w:rsidRPr="00B65DE1" w:rsidRDefault="0005419E" w:rsidP="00EE7DDB">
      <w:pPr>
        <w:pStyle w:val="BodyText"/>
        <w:spacing w:line="360" w:lineRule="auto"/>
        <w:ind w:right="31" w:firstLine="720"/>
        <w:rPr>
          <w:sz w:val="26"/>
          <w:szCs w:val="26"/>
        </w:rPr>
      </w:pPr>
      <w:r w:rsidRPr="00B65DE1">
        <w:rPr>
          <w:noProof/>
          <w:lang w:bidi="ar-SA"/>
        </w:rPr>
        <w:drawing>
          <wp:inline distT="0" distB="0" distL="0" distR="0" wp14:anchorId="42C726F0" wp14:editId="6D2DAC36">
            <wp:extent cx="4305300" cy="4048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4048125"/>
                    </a:xfrm>
                    <a:prstGeom prst="rect">
                      <a:avLst/>
                    </a:prstGeom>
                  </pic:spPr>
                </pic:pic>
              </a:graphicData>
            </a:graphic>
          </wp:inline>
        </w:drawing>
      </w:r>
    </w:p>
    <w:p w14:paraId="36DA0B80" w14:textId="67A24151" w:rsidR="0005419E" w:rsidRPr="00B65DE1" w:rsidRDefault="0005419E" w:rsidP="0005419E">
      <w:pPr>
        <w:pStyle w:val="hinh"/>
        <w:jc w:val="center"/>
      </w:pPr>
      <w:bookmarkStart w:id="22" w:name="_Toc12109128"/>
      <w:r w:rsidRPr="00B65DE1">
        <w:t xml:space="preserve">Hình </w:t>
      </w:r>
      <w:r w:rsidR="008709C5" w:rsidRPr="00B65DE1">
        <w:t>1.3</w:t>
      </w:r>
      <w:r w:rsidRPr="00B65DE1">
        <w:t>: Các Ứng dụng của Random Forest</w:t>
      </w:r>
      <w:bookmarkEnd w:id="22"/>
    </w:p>
    <w:p w14:paraId="1377B981" w14:textId="645BBA65" w:rsidR="008E657F" w:rsidRPr="002161C3" w:rsidRDefault="008C39F3" w:rsidP="00915E4C">
      <w:pPr>
        <w:pStyle w:val="BodyText"/>
        <w:spacing w:line="360" w:lineRule="auto"/>
        <w:ind w:right="31"/>
        <w:outlineLvl w:val="2"/>
        <w:rPr>
          <w:b/>
          <w:sz w:val="26"/>
          <w:szCs w:val="26"/>
        </w:rPr>
      </w:pPr>
      <w:bookmarkStart w:id="23" w:name="_Toc12109192"/>
      <w:r w:rsidRPr="002161C3">
        <w:rPr>
          <w:b/>
          <w:sz w:val="26"/>
          <w:szCs w:val="26"/>
        </w:rPr>
        <w:t>1.1.6</w:t>
      </w:r>
      <w:r w:rsidR="00915E4C" w:rsidRPr="002161C3">
        <w:rPr>
          <w:b/>
          <w:sz w:val="26"/>
          <w:szCs w:val="26"/>
        </w:rPr>
        <w:t xml:space="preserve"> Ưu Điểm Và Nhược Điểm Của </w:t>
      </w:r>
      <w:r w:rsidR="00915E4C" w:rsidRPr="002161C3">
        <w:rPr>
          <w:b/>
        </w:rPr>
        <w:t>Random Forest</w:t>
      </w:r>
      <w:bookmarkEnd w:id="23"/>
      <w:r w:rsidR="00915E4C" w:rsidRPr="002161C3">
        <w:rPr>
          <w:b/>
          <w:sz w:val="26"/>
          <w:szCs w:val="26"/>
        </w:rPr>
        <w:t xml:space="preserve"> </w:t>
      </w:r>
    </w:p>
    <w:p w14:paraId="7FFAE55A" w14:textId="77777777" w:rsidR="00915E4C" w:rsidRPr="00B65DE1" w:rsidRDefault="00915E4C" w:rsidP="00915E4C">
      <w:pPr>
        <w:pStyle w:val="BodyText"/>
        <w:spacing w:line="360" w:lineRule="auto"/>
        <w:ind w:right="31"/>
        <w:rPr>
          <w:sz w:val="26"/>
          <w:szCs w:val="26"/>
        </w:rPr>
      </w:pPr>
      <w:r w:rsidRPr="00B65DE1">
        <w:rPr>
          <w:sz w:val="26"/>
          <w:szCs w:val="26"/>
        </w:rPr>
        <w:t xml:space="preserve">Ưu điểm: </w:t>
      </w:r>
    </w:p>
    <w:p w14:paraId="055A05D4" w14:textId="39B9BE11" w:rsidR="00915E4C" w:rsidRPr="00B65DE1" w:rsidRDefault="00915E4C" w:rsidP="00915E4C">
      <w:pPr>
        <w:pStyle w:val="BodyText"/>
        <w:spacing w:line="360" w:lineRule="auto"/>
        <w:ind w:right="31"/>
        <w:rPr>
          <w:sz w:val="26"/>
          <w:szCs w:val="26"/>
        </w:rPr>
      </w:pPr>
      <w:r w:rsidRPr="00B65DE1">
        <w:rPr>
          <w:sz w:val="26"/>
          <w:szCs w:val="26"/>
        </w:rPr>
        <w:t xml:space="preserve">Random forests được coi là một phương pháp chính xác và mạnh mẽ vì số cây quyết định tham gia vào quá trình này. Nó không bị vấn đề overfitting. Lý do chính là nó mất </w:t>
      </w:r>
      <w:r w:rsidRPr="00B65DE1">
        <w:rPr>
          <w:sz w:val="26"/>
          <w:szCs w:val="26"/>
        </w:rPr>
        <w:lastRenderedPageBreak/>
        <w:t>trung bình của tất cả các dự đoán, trong đó hủy bỏ những thành kiến. Thuật toán có thể được sử dụng trong cả hai vấn đề phân loại và hồi quy. Random forests cũng có thể xử lý các giá trị còn thiếu. Có hai cách để xử lý các giá trị này: sử dụng các giá trị trung bình để thay thế các biến liên tục và tính toán mức trung bình gần kề của các giá trị bị thiếu. Có thể nhận được tầm quan trọng của tính năng tương đối, giúp chọn các tính năng đóng góp nhiều nhất cho trình phân loại.</w:t>
      </w:r>
    </w:p>
    <w:p w14:paraId="25BD687F" w14:textId="413EA6B5" w:rsidR="00A65ED9" w:rsidRPr="00B65DE1" w:rsidRDefault="00A65ED9" w:rsidP="00915E4C">
      <w:pPr>
        <w:pStyle w:val="BodyText"/>
        <w:spacing w:line="360" w:lineRule="auto"/>
        <w:ind w:right="31"/>
        <w:rPr>
          <w:sz w:val="26"/>
          <w:szCs w:val="26"/>
        </w:rPr>
      </w:pPr>
      <w:r w:rsidRPr="00B65DE1">
        <w:rPr>
          <w:sz w:val="26"/>
          <w:szCs w:val="26"/>
        </w:rPr>
        <w:t>Nhược Điểm:</w:t>
      </w:r>
    </w:p>
    <w:p w14:paraId="6E95EFA5" w14:textId="30CC18A4" w:rsidR="00915E4C" w:rsidRPr="00B65DE1" w:rsidRDefault="00A65ED9" w:rsidP="00915E4C">
      <w:pPr>
        <w:pStyle w:val="BodyText"/>
        <w:spacing w:line="360" w:lineRule="auto"/>
        <w:ind w:right="31"/>
        <w:rPr>
          <w:sz w:val="26"/>
          <w:szCs w:val="26"/>
        </w:rPr>
      </w:pPr>
      <w:r w:rsidRPr="00B65DE1">
        <w:rPr>
          <w:sz w:val="26"/>
          <w:szCs w:val="26"/>
        </w:rPr>
        <w:t>Random forests chậm tạo dự đoán bởi vì nó có nhiều cây quyết định. Bất cứ khi nào nó đưa ra dự đoán, tất cả các cây trong rừng phải đưa ra dự đoán cho cùng một đầu vào cho trước và sau đó thực hiện bỏ phiếu trên đó. Toàn bộ quá trình này tốn thời gian. Mô hình khó hiểu hơn so với cây quyết định, nơi bạn có thể dễ dàng đưa ra quyết định bằng cách đi theo đường dẫn trong cây.</w:t>
      </w:r>
    </w:p>
    <w:p w14:paraId="3CC16C3E" w14:textId="00772A7C" w:rsidR="00055FEF" w:rsidRPr="002161C3" w:rsidRDefault="00660CA2" w:rsidP="00055FEF">
      <w:pPr>
        <w:pStyle w:val="Tiumccp1"/>
        <w:numPr>
          <w:ilvl w:val="1"/>
          <w:numId w:val="17"/>
        </w:numPr>
        <w:outlineLvl w:val="1"/>
        <w:rPr>
          <w:sz w:val="26"/>
          <w:szCs w:val="26"/>
        </w:rPr>
      </w:pPr>
      <w:bookmarkStart w:id="24" w:name="_Toc12109193"/>
      <w:r w:rsidRPr="002161C3">
        <w:rPr>
          <w:sz w:val="26"/>
          <w:szCs w:val="26"/>
        </w:rPr>
        <w:t xml:space="preserve">Tìm Hiểu Về </w:t>
      </w:r>
      <w:r w:rsidR="00055FEF" w:rsidRPr="002161C3">
        <w:rPr>
          <w:sz w:val="26"/>
          <w:szCs w:val="26"/>
        </w:rPr>
        <w:t>Thị Trường Chứng Khoáng:</w:t>
      </w:r>
      <w:bookmarkEnd w:id="24"/>
    </w:p>
    <w:p w14:paraId="0A3AB99B" w14:textId="34470221" w:rsidR="00055FEF" w:rsidRPr="00B65DE1" w:rsidRDefault="00055FEF" w:rsidP="00055FEF">
      <w:pPr>
        <w:pStyle w:val="Nidungvnbn"/>
      </w:pPr>
      <w:r w:rsidRPr="00B65DE1">
        <w:t>Thị trường tài chính hay còn gọi là thị trường chứng khoán hoạt động theo những xu hướng thị trường nhất định và những xu hướng này được gọi là xu hướng thị trường chứng khoán. Những xu hướng này còn được hỗ trợ bởi phép phân tích kỹ thuật. Phép phân tích này dược xem như là một ứng dụng khoa học chưa trưởng thành và bị phản đối rộng rãi bởi lý thuyết Efficient Market Hypothesis (tạm dịch là giả thuyết thị trường hiệu quả).</w:t>
      </w:r>
    </w:p>
    <w:p w14:paraId="25F3C0C1" w14:textId="77777777" w:rsidR="001C7FBB" w:rsidRPr="00B65DE1" w:rsidRDefault="00055FEF" w:rsidP="00055FEF">
      <w:pPr>
        <w:pStyle w:val="Nidungvnbn"/>
      </w:pPr>
      <w:r w:rsidRPr="00B65DE1">
        <w:t>Phép phân tích kỹ thuật sẽ giúp tìm hiểu xem cổ phiếu trên thị trường chứng khoán đang nằm trong giai đoạn đầu cơ giá lên hay đầu cơ giá xuống và nó sẽ đề xuất kế hoạch giao dịch chiến lược để tận dụng lợi thế của từng giai đoạn. Phép phân tích cũng chỉ ra rằng thị trường luôn hoạt động theo chu kỳ lên xuống.</w:t>
      </w:r>
    </w:p>
    <w:p w14:paraId="43DE6936" w14:textId="77777777" w:rsidR="001C7FBB" w:rsidRPr="00B65DE1" w:rsidRDefault="00055FEF" w:rsidP="001C7FBB">
      <w:pPr>
        <w:pStyle w:val="Nidungvnbn"/>
      </w:pPr>
      <w:r w:rsidRPr="00B65DE1">
        <w:t xml:space="preserve"> Lý thuyết Random Walk phản đối ý kiến cho rằng thị trường chứng khoán hoạt động theo xu hướng lên xuống nhất định. Lý thuyết này khẳng định rằng những thay đổi trong giá cổ phiếu có cùng một xu hướng giá trị và chúng không phụ thuộc vào nhau vì vậy không thể dựa vào những thay đổi trong quá khứ hay những xu hướng của thị trường </w:t>
      </w:r>
      <w:r w:rsidRPr="00B65DE1">
        <w:lastRenderedPageBreak/>
        <w:t>để dự đoán n</w:t>
      </w:r>
      <w:r w:rsidR="001C7FBB" w:rsidRPr="00B65DE1">
        <w:t xml:space="preserve">hững thay đổi trong tương lai. </w:t>
      </w:r>
      <w:r w:rsidRPr="00B65DE1">
        <w:t>Lý thuyết này cũng cho rằng các xu hướng của cổ phiếu là không thể đoán trước và nó biến động rất ngẫu nhiên.</w:t>
      </w:r>
    </w:p>
    <w:p w14:paraId="4473F35B" w14:textId="67A519DF" w:rsidR="00055FEF" w:rsidRPr="00B65DE1" w:rsidRDefault="00055FEF" w:rsidP="001C7FBB">
      <w:pPr>
        <w:pStyle w:val="Nidungvnbn"/>
      </w:pPr>
      <w:r w:rsidRPr="00B65DE1">
        <w:t xml:space="preserve"> Lý thuyết Efficient Market Hypothesis cho rằng không thể định hướng cho thị trường bởi vì sự hiệu quả của thị trường chứng khoán luôn hiển thị tất cả những thông tin thích hợp. Điều này có nghĩa là cổ phiếu luôn được giao dịch ở mức giá hợp lý trên sàn giao dịch và các nhà đầu tư không thể mua được cổ phiếu với giá dưới định mức hoặc bán cổ phiếu với giá vượt định mức.  </w:t>
      </w:r>
    </w:p>
    <w:p w14:paraId="0A284EE7" w14:textId="04B6D8D6" w:rsidR="00055FEF" w:rsidRPr="00B65DE1" w:rsidRDefault="00055FEF" w:rsidP="00055FEF">
      <w:pPr>
        <w:pStyle w:val="Nidungvnbn"/>
        <w:ind w:firstLine="0"/>
      </w:pPr>
      <w:r w:rsidRPr="00B65DE1">
        <w:t>Thị trường chứng khoán có thể có ba loại xu hướng thị trường:</w:t>
      </w:r>
    </w:p>
    <w:p w14:paraId="476797CF" w14:textId="77777777" w:rsidR="00055FEF" w:rsidRPr="00B65DE1" w:rsidRDefault="00055FEF" w:rsidP="00055FEF">
      <w:pPr>
        <w:pStyle w:val="Nidungvnbn"/>
        <w:numPr>
          <w:ilvl w:val="0"/>
          <w:numId w:val="34"/>
        </w:numPr>
      </w:pPr>
      <w:r w:rsidRPr="00B65DE1">
        <w:t xml:space="preserve">Xu hướng chính: Thị trường đầu cơ giá lên và thị trường đầu cơ giá xuống. Một thị trường đầu cơ giá lên cho thấy điều kiện nền kinh tế đang rất tốt, có rất nhiều nguồn việc làm, chỉ số GDP tăng và giá cổ phiếu đang tăng. </w:t>
      </w:r>
    </w:p>
    <w:p w14:paraId="1EA51DF9" w14:textId="1C66995F" w:rsidR="00055FEF" w:rsidRPr="00B65DE1" w:rsidRDefault="00055FEF" w:rsidP="00055FEF">
      <w:pPr>
        <w:pStyle w:val="Nidungvnbn"/>
        <w:ind w:firstLine="360"/>
      </w:pPr>
      <w:r w:rsidRPr="00B65DE1">
        <w:t>Thị trường đầu cơ giá lên sẽ làm gia tăng niềm tin nơi nhà đầu tư. Tuy nhiên thị trường đầu cơ giá lên không phải là một điều kiện lâu dài và thỉnh thoảng nó có thể dẫn đến những tình huống nguy hiểm nếu như những cổ phiếu được định giá quá cao.</w:t>
      </w:r>
    </w:p>
    <w:p w14:paraId="54C17E46" w14:textId="608A3667" w:rsidR="00055FEF" w:rsidRPr="00B65DE1" w:rsidRDefault="00055FEF" w:rsidP="00055FEF">
      <w:pPr>
        <w:pStyle w:val="Nidungvnbn"/>
        <w:ind w:firstLine="360"/>
      </w:pPr>
      <w:r w:rsidRPr="00B65DE1">
        <w:t>Thị trường đầu cơ giá xuống cho thấy một nền kinh tế nghèo nàn, suy thoái có thể xuất hiện và giá cổ phiếu đang giảm từng ngày. Thị trường đầu cơ giá xuống luôn đi kèm với sự bi quan sâu rộng và các nhà đầu tư thì lo sợ việc thua lỗ.</w:t>
      </w:r>
    </w:p>
    <w:p w14:paraId="1E1626DD" w14:textId="77777777" w:rsidR="00055FEF" w:rsidRPr="00B65DE1" w:rsidRDefault="00055FEF" w:rsidP="00055FEF">
      <w:pPr>
        <w:pStyle w:val="Nidungvnbn"/>
        <w:numPr>
          <w:ilvl w:val="0"/>
          <w:numId w:val="34"/>
        </w:numPr>
      </w:pPr>
      <w:r w:rsidRPr="00B65DE1">
        <w:t>Xu hướng thứ cấp (ngắn hạn): Thị trường đầu cơ giá xuống và điều chỉnh. Thị trường thứ cấp là một sự thay đổi giá một cách vô thường và giai đoạn này kéo dài từ vài tuần đến vài tháng. Sự điều chỉnh thị trường bị ảnh hưởng bởi các yếu tố như thiên tai và bất ổn chính trị.</w:t>
      </w:r>
    </w:p>
    <w:p w14:paraId="19A4FBB1" w14:textId="77777777" w:rsidR="00055FEF" w:rsidRPr="00B65DE1" w:rsidRDefault="00055FEF" w:rsidP="00055FEF">
      <w:pPr>
        <w:pStyle w:val="Nidungvnbn"/>
        <w:numPr>
          <w:ilvl w:val="0"/>
          <w:numId w:val="34"/>
        </w:numPr>
      </w:pPr>
      <w:r w:rsidRPr="00B65DE1">
        <w:t>Xu hướng trường kỳ (ngắn hạn): Thị trường đầu cơ giá lên lâu dài và thị trường đầu cơ giá xuống lâu dài. Xu hướng trường kỳ là một xu hướng có thể kéo dài từ 5 đến 20 năm. Trong xu hướng trường kỳ, thị trường đầu cơ giá lên nhỏ hơn so với thị trường đầu cơ giá xuống và không thể bù lỗ cho những khoản thua lỗ của thị trường đầu cơ giá xuống trước đó.</w:t>
      </w:r>
    </w:p>
    <w:p w14:paraId="46EDB005" w14:textId="56CFBB28" w:rsidR="00BD4D61" w:rsidRPr="00B65DE1" w:rsidRDefault="00BD4D61" w:rsidP="00055FEF">
      <w:pPr>
        <w:pStyle w:val="Nidungvnbn"/>
      </w:pPr>
    </w:p>
    <w:p w14:paraId="540410BA" w14:textId="77B14429" w:rsidR="0084145B" w:rsidRPr="002161C3" w:rsidRDefault="003A3BCB" w:rsidP="00D52086">
      <w:pPr>
        <w:pStyle w:val="Nidungvnbn"/>
        <w:numPr>
          <w:ilvl w:val="1"/>
          <w:numId w:val="17"/>
        </w:numPr>
        <w:outlineLvl w:val="1"/>
        <w:rPr>
          <w:b/>
        </w:rPr>
      </w:pPr>
      <w:bookmarkStart w:id="25" w:name="_Toc12109194"/>
      <w:r w:rsidRPr="002161C3">
        <w:rPr>
          <w:b/>
        </w:rPr>
        <w:lastRenderedPageBreak/>
        <w:t>Bootstrap</w:t>
      </w:r>
      <w:bookmarkEnd w:id="25"/>
    </w:p>
    <w:p w14:paraId="5C80F3AA" w14:textId="25920ED1" w:rsidR="00D52086" w:rsidRPr="002161C3" w:rsidRDefault="00D52086" w:rsidP="00D52086">
      <w:pPr>
        <w:pStyle w:val="Nidungvnbn"/>
        <w:ind w:firstLine="0"/>
        <w:outlineLvl w:val="2"/>
        <w:rPr>
          <w:b/>
        </w:rPr>
      </w:pPr>
      <w:bookmarkStart w:id="26" w:name="_Toc12109195"/>
      <w:r w:rsidRPr="002161C3">
        <w:rPr>
          <w:b/>
        </w:rPr>
        <w:t>1.3.1 Bootstrap là gì?</w:t>
      </w:r>
      <w:bookmarkEnd w:id="26"/>
    </w:p>
    <w:p w14:paraId="15748D87" w14:textId="7CD3B1A6" w:rsidR="00D44DAF" w:rsidRPr="00B65DE1" w:rsidRDefault="0014179F" w:rsidP="005C0EDC">
      <w:pPr>
        <w:pStyle w:val="Nidungvnbn"/>
      </w:pPr>
      <w:r w:rsidRPr="00B65DE1">
        <w:t>Bootstrap là một phương pháp rất nổi tiếng trong thống kê được giới thiệu bởi Bradley Efron vào năm 1979. Phương pháp này chủ yếu dùng để ước lượng lỗi chuẩn (standard errors), độ lệch (bias) và tính toán khoảng tin cậy (confidence interval) cho các tham số.</w:t>
      </w:r>
      <w:r w:rsidR="007C2856" w:rsidRPr="00B65DE1">
        <w:t xml:space="preserve"> Phương pháp này được thực hiện như sau: Từ một q</w:t>
      </w:r>
      <w:r w:rsidR="002F3DD7" w:rsidRPr="00B65DE1">
        <w:t>uần thể ban đầu lấy ra một mẫu H</w:t>
      </w:r>
      <w:r w:rsidR="007C2856" w:rsidRPr="00B65DE1">
        <w:t xml:space="preserve"> = (x1, x</w:t>
      </w:r>
      <w:proofErr w:type="gramStart"/>
      <w:r w:rsidR="007C2856" w:rsidRPr="00B65DE1">
        <w:t>2,..</w:t>
      </w:r>
      <w:proofErr w:type="gramEnd"/>
      <w:r w:rsidR="007C2856" w:rsidRPr="00B65DE1">
        <w:t xml:space="preserve">xn) gồm n thành phần, tính toán các tham số mong muốn. Trong các bước tiếp theo lặp lại b lần việc tạo </w:t>
      </w:r>
      <w:r w:rsidR="002F3DD7" w:rsidRPr="00B65DE1">
        <w:t>ra mẫu H</w:t>
      </w:r>
      <w:r w:rsidR="007C2856" w:rsidRPr="00B65DE1">
        <w:t>b cũng gồm n phần tử</w:t>
      </w:r>
      <w:r w:rsidR="002F3DD7" w:rsidRPr="00B65DE1">
        <w:t xml:space="preserve"> từ H</w:t>
      </w:r>
      <w:r w:rsidR="007C2856" w:rsidRPr="00B65DE1">
        <w:t xml:space="preserve"> bằng cách lấy lại mẫu với sự thay thế các thành phần</w:t>
      </w:r>
      <w:r w:rsidR="005C0EDC" w:rsidRPr="00B65DE1">
        <w:t xml:space="preserve"> </w:t>
      </w:r>
      <w:r w:rsidR="007C2856" w:rsidRPr="00B65DE1">
        <w:t>trong mẫu ban đầu sau đó tính toán các tham số mong muốn.</w:t>
      </w:r>
    </w:p>
    <w:p w14:paraId="3BD153C7" w14:textId="224607A1" w:rsidR="00426F0D" w:rsidRPr="002161C3" w:rsidRDefault="0084145B" w:rsidP="007C2856">
      <w:pPr>
        <w:pStyle w:val="Nidungvnbn"/>
        <w:ind w:firstLine="0"/>
        <w:outlineLvl w:val="2"/>
        <w:rPr>
          <w:b/>
        </w:rPr>
      </w:pPr>
      <w:bookmarkStart w:id="27" w:name="_Toc12109196"/>
      <w:r w:rsidRPr="002161C3">
        <w:rPr>
          <w:b/>
        </w:rPr>
        <w:t>1.3.1</w:t>
      </w:r>
      <w:r w:rsidR="00B774B8" w:rsidRPr="002161C3">
        <w:rPr>
          <w:b/>
        </w:rPr>
        <w:t xml:space="preserve"> </w:t>
      </w:r>
      <w:r w:rsidR="00727A5E" w:rsidRPr="002161C3">
        <w:rPr>
          <w:b/>
        </w:rPr>
        <w:t>Nội Dung Phương Pháp Bootstrap</w:t>
      </w:r>
      <w:bookmarkEnd w:id="27"/>
    </w:p>
    <w:p w14:paraId="68403014" w14:textId="472487F9" w:rsidR="00B774B8" w:rsidRPr="00B65DE1" w:rsidRDefault="000B5900" w:rsidP="000B5900">
      <w:pPr>
        <w:pStyle w:val="Nidungvnbn"/>
      </w:pPr>
      <w:r w:rsidRPr="00B65DE1">
        <w:t>Phương pháp Bootstrap là phương pháp coi mẫu gốc ban đầu đóng vai trò tổng thể mà từ đó nó được rút ra. Từ mẫu ban đầu lấy lại các mẫu ngẫu nhiên cùng cỡ với mẫu gốc bằng phương pháp lấy mẫu có hoàn lại, gọi là mẫu bootstrap. Với mỗi mẫu lấy lại ta tính được giá trị tham số thống kê quan tâm gọi lại tham số bootstrap. Sự phân bố của các tham số thống kê mẫu bootstrap là phân phối bootstap.</w:t>
      </w:r>
    </w:p>
    <w:p w14:paraId="5F813166" w14:textId="41CF29ED" w:rsidR="000B5900" w:rsidRPr="00B65DE1" w:rsidRDefault="008709C5" w:rsidP="008709C5">
      <w:pPr>
        <w:pStyle w:val="Nidungvnbn"/>
        <w:ind w:firstLine="0"/>
      </w:pPr>
      <w:r w:rsidRPr="00B65DE1">
        <w:rPr>
          <w:noProof/>
        </w:rPr>
        <w:drawing>
          <wp:inline distT="0" distB="0" distL="0" distR="0" wp14:anchorId="3E38B942" wp14:editId="12E02319">
            <wp:extent cx="5791200" cy="2644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2644140"/>
                    </a:xfrm>
                    <a:prstGeom prst="rect">
                      <a:avLst/>
                    </a:prstGeom>
                    <a:noFill/>
                    <a:ln>
                      <a:noFill/>
                    </a:ln>
                  </pic:spPr>
                </pic:pic>
              </a:graphicData>
            </a:graphic>
          </wp:inline>
        </w:drawing>
      </w:r>
    </w:p>
    <w:p w14:paraId="30681BD8" w14:textId="24420BD8" w:rsidR="00FD665C" w:rsidRPr="00B65DE1" w:rsidRDefault="008709C5" w:rsidP="002161C3">
      <w:pPr>
        <w:pStyle w:val="hinh"/>
        <w:jc w:val="center"/>
      </w:pPr>
      <w:bookmarkStart w:id="28" w:name="_Toc12109129"/>
      <w:r w:rsidRPr="00B65DE1">
        <w:t>Hình 1.4: Sơ đồ mô phỏng phân phối bootstrap</w:t>
      </w:r>
      <w:bookmarkEnd w:id="28"/>
    </w:p>
    <w:p w14:paraId="5F71B92E" w14:textId="7E699E23" w:rsidR="00C3637B" w:rsidRPr="002161C3" w:rsidRDefault="00C3637B" w:rsidP="00C3637B">
      <w:pPr>
        <w:pStyle w:val="Nidungvnbn"/>
        <w:numPr>
          <w:ilvl w:val="1"/>
          <w:numId w:val="35"/>
        </w:numPr>
        <w:ind w:left="360"/>
        <w:outlineLvl w:val="1"/>
        <w:rPr>
          <w:b/>
        </w:rPr>
      </w:pPr>
      <w:bookmarkStart w:id="29" w:name="_Toc12109197"/>
      <w:r w:rsidRPr="002161C3">
        <w:rPr>
          <w:b/>
        </w:rPr>
        <w:lastRenderedPageBreak/>
        <w:t>Bagging</w:t>
      </w:r>
      <w:bookmarkEnd w:id="29"/>
    </w:p>
    <w:p w14:paraId="141F1C67" w14:textId="2B6C3FA8" w:rsidR="00D52086" w:rsidRPr="00B65DE1" w:rsidRDefault="00D52086" w:rsidP="00D52086">
      <w:pPr>
        <w:pStyle w:val="Nidungvnbn"/>
      </w:pPr>
      <w:r w:rsidRPr="00B65DE1">
        <w:t>Phương pháp này được xem như là một phương pháp tổng hợp kết quả có được từ các bootstrap. Tư tưởng chính của phương pháp này như sau: Cho một tập huấn luyện D={(</w:t>
      </w:r>
      <w:proofErr w:type="gramStart"/>
      <w:r w:rsidRPr="00B65DE1">
        <w:t>xi,yi</w:t>
      </w:r>
      <w:proofErr w:type="gramEnd"/>
      <w:r w:rsidRPr="00B65DE1">
        <w:t>): i=1,2,…,n} và giả sử chúng ta muốn có một một dự đoán nào đó đối với biến x. Một mẫu gồm B tập dữ liệu, mỗi tập dữ liệu gồm n phần tử được chọn lựa ngẫu nhiên từ D với sự thay thế (giống như bootstrap). Do đó B</w:t>
      </w:r>
      <w:proofErr w:type="gramStart"/>
      <w:r w:rsidRPr="00B65DE1">
        <w:t>=(</w:t>
      </w:r>
      <w:proofErr w:type="gramEnd"/>
      <w:r w:rsidRPr="00B65DE1">
        <w:t>D1, D2, ….,DB) trông giống như là một tập các tập huấn luyện được nhân bản.</w:t>
      </w:r>
    </w:p>
    <w:p w14:paraId="1B72D6AE" w14:textId="20761E03" w:rsidR="006C39FD" w:rsidRPr="00B65DE1" w:rsidRDefault="00D52086" w:rsidP="00D04600">
      <w:pPr>
        <w:pStyle w:val="Nidungvnbn"/>
      </w:pPr>
      <w:r w:rsidRPr="00B65DE1">
        <w:t xml:space="preserve">Tập huấn một máy hoặc một mô hình đối với mỗi tập Db (b=1, 2, </w:t>
      </w:r>
      <w:proofErr w:type="gramStart"/>
      <w:r w:rsidRPr="00B65DE1">
        <w:t>…,B</w:t>
      </w:r>
      <w:proofErr w:type="gramEnd"/>
      <w:r w:rsidRPr="00B65DE1">
        <w:t>) và lần lượt thu thập các kết quả dự báo có được trên mỗi tập Db.</w:t>
      </w:r>
      <w:r w:rsidR="00404754" w:rsidRPr="00B65DE1">
        <w:t xml:space="preserve"> </w:t>
      </w:r>
      <w:r w:rsidRPr="00B65DE1">
        <w:t>Kết quả tổng hợp cuối cùng được tính toán bằng cách trung bình hóa (regression) hoặc thông qua số phiếu bầu nhiều nhất (classification).</w:t>
      </w:r>
    </w:p>
    <w:p w14:paraId="5754D9A7" w14:textId="78FD367B" w:rsidR="00876FCE" w:rsidRPr="002161C3" w:rsidRDefault="00876FCE" w:rsidP="00245267">
      <w:pPr>
        <w:pStyle w:val="Nidungvnbn"/>
        <w:ind w:firstLine="0"/>
        <w:outlineLvl w:val="1"/>
        <w:rPr>
          <w:b/>
        </w:rPr>
      </w:pPr>
      <w:bookmarkStart w:id="30" w:name="_Toc12109198"/>
      <w:r w:rsidRPr="002161C3">
        <w:rPr>
          <w:b/>
        </w:rPr>
        <w:t xml:space="preserve">1.5 </w:t>
      </w:r>
      <w:r w:rsidR="00245267" w:rsidRPr="002161C3">
        <w:rPr>
          <w:b/>
        </w:rPr>
        <w:t>Khai Phá Dữ Liệu</w:t>
      </w:r>
      <w:bookmarkEnd w:id="30"/>
      <w:r w:rsidR="00245267" w:rsidRPr="002161C3">
        <w:rPr>
          <w:b/>
        </w:rPr>
        <w:t xml:space="preserve"> </w:t>
      </w:r>
    </w:p>
    <w:p w14:paraId="2FEB338D" w14:textId="47913F49" w:rsidR="00876FCE" w:rsidRPr="002161C3" w:rsidRDefault="00876FCE" w:rsidP="00070196">
      <w:pPr>
        <w:pStyle w:val="Nidungvnbn"/>
        <w:ind w:firstLine="0"/>
        <w:outlineLvl w:val="2"/>
        <w:rPr>
          <w:b/>
        </w:rPr>
      </w:pPr>
      <w:bookmarkStart w:id="31" w:name="_Toc12109199"/>
      <w:r w:rsidRPr="002161C3">
        <w:rPr>
          <w:b/>
        </w:rPr>
        <w:t>1.5</w:t>
      </w:r>
      <w:r w:rsidR="00CD3CA0" w:rsidRPr="002161C3">
        <w:rPr>
          <w:b/>
        </w:rPr>
        <w:t xml:space="preserve">.1 Khai Phá Dữ Liệu Là </w:t>
      </w:r>
      <w:proofErr w:type="gramStart"/>
      <w:r w:rsidR="00CD3CA0" w:rsidRPr="002161C3">
        <w:rPr>
          <w:b/>
        </w:rPr>
        <w:t>G</w:t>
      </w:r>
      <w:r w:rsidR="00245267" w:rsidRPr="002161C3">
        <w:rPr>
          <w:b/>
        </w:rPr>
        <w:t>ì</w:t>
      </w:r>
      <w:r w:rsidR="0021674F" w:rsidRPr="002161C3">
        <w:rPr>
          <w:b/>
        </w:rPr>
        <w:t xml:space="preserve"> ?</w:t>
      </w:r>
      <w:bookmarkEnd w:id="31"/>
      <w:proofErr w:type="gramEnd"/>
    </w:p>
    <w:p w14:paraId="3B5D9F7A" w14:textId="62A49E7D" w:rsidR="00245267" w:rsidRPr="00B65DE1" w:rsidRDefault="00245267" w:rsidP="00245267">
      <w:pPr>
        <w:pStyle w:val="Nidungvnbn"/>
      </w:pPr>
      <w:r w:rsidRPr="00B65DE1">
        <w:t>Khai phá dữ liệu là một tập hợp các kỹ thuật được sử dụng để tự động khai thác và tìm ra các mối quan hệ lẫn nhau của dữ liệu trong một tập hợp dữ liệu khổng lồ và phức tạp, đồng thời cũng tìm ra các mẫu tiềm ẩn trong tập dữ liệu đó.</w:t>
      </w:r>
    </w:p>
    <w:p w14:paraId="44E4AB5A" w14:textId="0E912E5E" w:rsidR="00245267" w:rsidRPr="00B65DE1" w:rsidRDefault="00245267" w:rsidP="00245267">
      <w:pPr>
        <w:pStyle w:val="Nidungvnbn"/>
      </w:pPr>
      <w:r w:rsidRPr="00B65DE1">
        <w:t xml:space="preserve">Khai phá dữ liệu (datamining) được định nghĩa như là một quá trình chắt lọc hay khai phá tri thức từ một lượng lớn dữ liệu. Một ví dụ hay được sử dụng là là việc khai thác vàng từ đá và cát, Dataming được ví như công việc "Đãi cát tìm vàng" trong một tập hợp lớn các dữ liệu cho trước. Thuật ngữ Dataming ám chỉ việc tìm kiếm một tập hợp nhỏ có giá trị từ một số lượng lớn các dữ liệu thô. Có nhiều thuật ngữ hiện được dùng cũng có nghĩa tương tự với từ Datamining như Knowledge Mining (khai </w:t>
      </w:r>
      <w:r w:rsidR="00D27257" w:rsidRPr="00B65DE1">
        <w:t xml:space="preserve">phá tri thức), knowledge </w:t>
      </w:r>
      <w:r w:rsidRPr="00B65DE1">
        <w:t>extraction</w:t>
      </w:r>
      <w:r w:rsidR="00CA39E0">
        <w:t xml:space="preserve"> </w:t>
      </w:r>
      <w:r w:rsidRPr="00B65DE1">
        <w:t xml:space="preserve">(chắt lọc tri thức), data/patern analysis (phân tích dữ liệu/mẫu), data archaeoloogy (khảo cổ dữ liệu), </w:t>
      </w:r>
      <w:proofErr w:type="gramStart"/>
      <w:r w:rsidRPr="00B65DE1">
        <w:t>datadredging(</w:t>
      </w:r>
      <w:proofErr w:type="gramEnd"/>
      <w:r w:rsidRPr="00B65DE1">
        <w:t xml:space="preserve">nạo vét dữ liệu),... </w:t>
      </w:r>
      <w:r w:rsidR="00876FCE" w:rsidRPr="00B65DE1">
        <w:t>Mục đích của bước này là nhận dạng các dòng của các hình ảnh bị nghiêng, giúp giảm sự mất</w:t>
      </w:r>
      <w:r w:rsidRPr="00B65DE1">
        <w:t xml:space="preserve"> </w:t>
      </w:r>
      <w:r w:rsidR="00876FCE" w:rsidRPr="00B65DE1">
        <w:t xml:space="preserve">thông tin khi nhận dạng ảnh nghiêng. Các bộ phận quan trọng của quá trình này là lọc dãy màu (còn được gọi là blobs) và xây dựng dòng. </w:t>
      </w:r>
      <w:r w:rsidRPr="00B65DE1">
        <w:t xml:space="preserve">Khai phá dữ liệu là một bước trong </w:t>
      </w:r>
      <w:r w:rsidRPr="00B65DE1">
        <w:lastRenderedPageBreak/>
        <w:t>bảy bước của quá trình KDD (Knowleadge Discovery in Database) và KDD được xem như 7 quá trình khác nhau theo thứ tự sau:</w:t>
      </w:r>
    </w:p>
    <w:p w14:paraId="51ED834D" w14:textId="204F05E3" w:rsidR="00D27257" w:rsidRPr="00B65DE1" w:rsidRDefault="00D27257" w:rsidP="00737F9C">
      <w:pPr>
        <w:pStyle w:val="Nidungvnbn"/>
      </w:pPr>
      <w:r w:rsidRPr="00B65DE1">
        <w:t>1. Làm sạch dữ liệu (data cleaning &amp; preprocessing)</w:t>
      </w:r>
      <w:r w:rsidR="00737F9C" w:rsidRPr="00B65DE1">
        <w:t xml:space="preserve">: Loại bỏ nhiễu và các dữ </w:t>
      </w:r>
      <w:r w:rsidRPr="00B65DE1">
        <w:t>liệu không cần thiết.</w:t>
      </w:r>
    </w:p>
    <w:p w14:paraId="7FD194A3" w14:textId="4763B446" w:rsidR="00D27257" w:rsidRPr="00B65DE1" w:rsidRDefault="00D27257" w:rsidP="00D27257">
      <w:pPr>
        <w:pStyle w:val="Nidungvnbn"/>
      </w:pPr>
      <w:r w:rsidRPr="00B65DE1">
        <w:t>2. Tích hợp dữ liệu: (data integration): quá trình hợp nhất dữ liệu thành những kho dữ liệu (data warehouses &amp; data marts) sau khi đã làm sạch và tiền xử lý (datacleaning &amp; preprocessing).</w:t>
      </w:r>
    </w:p>
    <w:p w14:paraId="62BD5B83" w14:textId="1361EEC0" w:rsidR="00D27257" w:rsidRPr="00B65DE1" w:rsidRDefault="00D27257" w:rsidP="00737F9C">
      <w:pPr>
        <w:pStyle w:val="Nidungvnbn"/>
      </w:pPr>
      <w:r w:rsidRPr="00B65DE1">
        <w:t>3. Trích chọn dữ liệu (data selection): trích chọn dữ liệu từ những kho dữ liệu và sau đó chuyển đổi về dạng thích hợp cho quá trình khai thác tri thức. Quá trình này</w:t>
      </w:r>
      <w:r w:rsidR="00737F9C" w:rsidRPr="00B65DE1">
        <w:t xml:space="preserve"> </w:t>
      </w:r>
      <w:r w:rsidRPr="00B65DE1">
        <w:t>bao gồm cả việc xử lý với dữ liệu nhiễu (noisy data), dữ liệu không đầy đủ</w:t>
      </w:r>
      <w:r w:rsidR="00737F9C" w:rsidRPr="00B65DE1">
        <w:t xml:space="preserve"> (incomplete data), …</w:t>
      </w:r>
    </w:p>
    <w:p w14:paraId="00242E58" w14:textId="77D89A15" w:rsidR="00D27257" w:rsidRPr="00B65DE1" w:rsidRDefault="00D27257" w:rsidP="00737F9C">
      <w:pPr>
        <w:pStyle w:val="Nidungvnbn"/>
      </w:pPr>
      <w:r w:rsidRPr="00B65DE1">
        <w:t>4. Chuyển đổi dữ liệu: Các dữ liệu được c</w:t>
      </w:r>
      <w:r w:rsidR="00737F9C" w:rsidRPr="00B65DE1">
        <w:t xml:space="preserve">huyển đổi sang các dạng phù hợp </w:t>
      </w:r>
      <w:r w:rsidRPr="00B65DE1">
        <w:t>cho quá trình xử lý</w:t>
      </w:r>
    </w:p>
    <w:p w14:paraId="6F1701C6" w14:textId="60FEA3FE" w:rsidR="00D27257" w:rsidRPr="00B65DE1" w:rsidRDefault="00D27257" w:rsidP="00737F9C">
      <w:pPr>
        <w:pStyle w:val="Nidungvnbn"/>
      </w:pPr>
      <w:r w:rsidRPr="00B65DE1">
        <w:t xml:space="preserve">5. Khai phá dữ </w:t>
      </w:r>
      <w:proofErr w:type="gramStart"/>
      <w:r w:rsidRPr="00B65DE1">
        <w:t>liệu(</w:t>
      </w:r>
      <w:proofErr w:type="gramEnd"/>
      <w:r w:rsidRPr="00B65DE1">
        <w:t>data mining): Là một trong các bước quan tr</w:t>
      </w:r>
      <w:r w:rsidR="00737F9C" w:rsidRPr="00B65DE1">
        <w:t xml:space="preserve">ọng nhất, </w:t>
      </w:r>
      <w:r w:rsidRPr="00B65DE1">
        <w:t>trong đó sử dụng những phương pháp thông minh để chắt lọc ra những mẫu dữ liệu.</w:t>
      </w:r>
    </w:p>
    <w:p w14:paraId="436B0D23" w14:textId="65EBF758" w:rsidR="00D27257" w:rsidRPr="00B65DE1" w:rsidRDefault="00D27257" w:rsidP="00737F9C">
      <w:pPr>
        <w:pStyle w:val="Nidungvnbn"/>
      </w:pPr>
      <w:r w:rsidRPr="00B65DE1">
        <w:t>6. Ước lượng mẫu (knowledge evaluation): Quá</w:t>
      </w:r>
      <w:r w:rsidR="00737F9C" w:rsidRPr="00B65DE1">
        <w:t xml:space="preserve"> trình đánh giá các kết quả tìm </w:t>
      </w:r>
      <w:r w:rsidRPr="00B65DE1">
        <w:t>được thông qua các độ đo nào đó.</w:t>
      </w:r>
    </w:p>
    <w:p w14:paraId="7D58ECCB" w14:textId="6C3D8F3F" w:rsidR="00245267" w:rsidRPr="00B65DE1" w:rsidRDefault="00D27257" w:rsidP="00737F9C">
      <w:pPr>
        <w:pStyle w:val="Nidungvnbn"/>
      </w:pPr>
      <w:r w:rsidRPr="00B65DE1">
        <w:t>7. Biểu diễn tri thức (knowledge presentation): Quá trình</w:t>
      </w:r>
      <w:r w:rsidR="00737F9C" w:rsidRPr="00B65DE1">
        <w:t xml:space="preserve"> này sử dụng các kỹ </w:t>
      </w:r>
      <w:r w:rsidRPr="00B65DE1">
        <w:t>thuật để biểu diễn và thể hiện trực quan cho người dùng.</w:t>
      </w:r>
    </w:p>
    <w:p w14:paraId="10AD5E79" w14:textId="39EB7BF6" w:rsidR="0094509A" w:rsidRPr="00B65DE1" w:rsidRDefault="0094509A" w:rsidP="0094509A">
      <w:pPr>
        <w:pStyle w:val="Nidungvnbn"/>
        <w:ind w:firstLine="0"/>
      </w:pPr>
      <w:r w:rsidRPr="00B65DE1">
        <w:rPr>
          <w:noProof/>
        </w:rPr>
        <w:lastRenderedPageBreak/>
        <w:drawing>
          <wp:inline distT="0" distB="0" distL="0" distR="0" wp14:anchorId="4A3925EA" wp14:editId="2C51D97B">
            <wp:extent cx="5707380" cy="5311238"/>
            <wp:effectExtent l="0" t="0" r="7620" b="3810"/>
            <wp:docPr id="9" name="Picture 9" descr="https://cdncontribute.geeksforgeeks.org/wp-content/uploads/KDD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contribute.geeksforgeeks.org/wp-content/uploads/KDD_proc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3495" cy="5316928"/>
                    </a:xfrm>
                    <a:prstGeom prst="rect">
                      <a:avLst/>
                    </a:prstGeom>
                    <a:noFill/>
                    <a:ln>
                      <a:noFill/>
                    </a:ln>
                  </pic:spPr>
                </pic:pic>
              </a:graphicData>
            </a:graphic>
          </wp:inline>
        </w:drawing>
      </w:r>
    </w:p>
    <w:p w14:paraId="19FF5F8A" w14:textId="7C552EC9" w:rsidR="0094509A" w:rsidRPr="00B65DE1" w:rsidRDefault="0094509A" w:rsidP="00FC4E42">
      <w:pPr>
        <w:pStyle w:val="hinh"/>
        <w:jc w:val="center"/>
      </w:pPr>
      <w:bookmarkStart w:id="32" w:name="_Toc12109130"/>
      <w:r w:rsidRPr="00B65DE1">
        <w:t xml:space="preserve">Hình </w:t>
      </w:r>
      <w:r w:rsidR="004256B2" w:rsidRPr="00B65DE1">
        <w:t>1.5</w:t>
      </w:r>
      <w:r w:rsidRPr="00B65DE1">
        <w:t>: Các bước trong Data Mining &amp; KDD</w:t>
      </w:r>
      <w:bookmarkEnd w:id="32"/>
    </w:p>
    <w:p w14:paraId="78D5637E" w14:textId="07EADEEB" w:rsidR="008E3699" w:rsidRPr="002161C3" w:rsidRDefault="008E3699" w:rsidP="00BE2EE6">
      <w:pPr>
        <w:pStyle w:val="Nidungvnbn"/>
        <w:ind w:firstLine="0"/>
        <w:outlineLvl w:val="2"/>
        <w:rPr>
          <w:b/>
        </w:rPr>
      </w:pPr>
      <w:bookmarkStart w:id="33" w:name="_Toc12109200"/>
      <w:r w:rsidRPr="002161C3">
        <w:rPr>
          <w:b/>
        </w:rPr>
        <w:t xml:space="preserve">1.5.2 </w:t>
      </w:r>
      <w:r w:rsidR="005B7A95" w:rsidRPr="002161C3">
        <w:rPr>
          <w:b/>
        </w:rPr>
        <w:t>Chức Năng</w:t>
      </w:r>
      <w:bookmarkEnd w:id="33"/>
      <w:r w:rsidR="005B7A95" w:rsidRPr="002161C3">
        <w:rPr>
          <w:b/>
        </w:rPr>
        <w:t xml:space="preserve"> </w:t>
      </w:r>
    </w:p>
    <w:p w14:paraId="3FA51F3A" w14:textId="77777777" w:rsidR="005E7A9F" w:rsidRPr="00B65DE1" w:rsidRDefault="005E7A9F" w:rsidP="005E7A9F">
      <w:pPr>
        <w:pStyle w:val="Nidungvnbn"/>
        <w:ind w:firstLine="0"/>
      </w:pPr>
      <w:r w:rsidRPr="00B65DE1">
        <w:t>Data Mining được chia nhỏ thành một số hướng chính như sau:</w:t>
      </w:r>
    </w:p>
    <w:p w14:paraId="24946600" w14:textId="28980A92" w:rsidR="005E7A9F" w:rsidRPr="00B65DE1" w:rsidRDefault="005E7A9F" w:rsidP="005E7A9F">
      <w:pPr>
        <w:pStyle w:val="Nidungvnbn"/>
      </w:pPr>
      <w:r w:rsidRPr="00B65DE1">
        <w:t>• Mô tả khái niệm (concept description): thiên về mô tả, tổng hợp và tóm tắt khái niệm. Ví dụ: tóm tắt văn bản.</w:t>
      </w:r>
    </w:p>
    <w:p w14:paraId="5579DAA7" w14:textId="16503B1A" w:rsidR="005E7A9F" w:rsidRPr="00B65DE1" w:rsidRDefault="005E7A9F" w:rsidP="005E7A9F">
      <w:pPr>
        <w:pStyle w:val="Nidungvnbn"/>
      </w:pPr>
      <w:r w:rsidRPr="00B65DE1">
        <w:t>• Luật kết hợp (association rules): là dạng luật biểu diễn tri thứ ở dạng khá đơn giản. Luật kết hợp được ứng dụng nhiều trong lĩnh vực kính doanh, y học, tin-sinh, tài chính &amp; thị trường chứng khoán, …</w:t>
      </w:r>
    </w:p>
    <w:p w14:paraId="6C5D7F80" w14:textId="14DA253A" w:rsidR="005E7A9F" w:rsidRPr="00B65DE1" w:rsidRDefault="005E7A9F" w:rsidP="005E7A9F">
      <w:pPr>
        <w:pStyle w:val="Nidungvnbn"/>
      </w:pPr>
      <w:r w:rsidRPr="00B65DE1">
        <w:lastRenderedPageBreak/>
        <w:t>• Phân lớp và dự đoán (classification &amp; prediction): xếp một đối tượng vào một trong những lớp đã biết trước. Ví dụ: phân lớp vùng địa lý theo dữ liệu thời tiết. Hướng tiếp cận này thường sử dụng một số kỹ thuật của machine learning như cây quyết định (decision tree), mạng nơ ron nhân tạo (neural network), …. Người ta còn gọi phân lớp là học có giám sát (học có thầy).</w:t>
      </w:r>
    </w:p>
    <w:p w14:paraId="5C0FE86C" w14:textId="574E45F8" w:rsidR="005E7A9F" w:rsidRPr="00B65DE1" w:rsidRDefault="005E7A9F" w:rsidP="005E7A9F">
      <w:pPr>
        <w:pStyle w:val="Nidungvnbn"/>
      </w:pPr>
      <w:r w:rsidRPr="00B65DE1">
        <w:t>• Phân cụm (clustering): xếp các đối tượng theo từng cụm (số lượng cũng như tên của cụm chưa được biết trước. Người ta còn gọi phân cụm là học không giám sát (học không thầy).</w:t>
      </w:r>
    </w:p>
    <w:p w14:paraId="58768F46" w14:textId="4F9C0655" w:rsidR="005E7A9F" w:rsidRPr="00B65DE1" w:rsidRDefault="005E7A9F" w:rsidP="005E7A9F">
      <w:pPr>
        <w:pStyle w:val="Nidungvnbn"/>
      </w:pPr>
      <w:r w:rsidRPr="00B65DE1">
        <w:t>• Khai phá chuỗi (sequential/temporal patterns): tương tự như khai phá luật kết hợp nhưng có thêm tính thứ tự và tính thời gian. Hướng tiếp cận này được ứng dụng nhiều trong lĩnh vực tài chính và thị trường chứng khoán vì nó có tính dự báo cao.</w:t>
      </w:r>
    </w:p>
    <w:p w14:paraId="5B461F65" w14:textId="77777777" w:rsidR="00A91338" w:rsidRPr="002161C3" w:rsidRDefault="009A1DB6" w:rsidP="009A1DB6">
      <w:pPr>
        <w:pStyle w:val="Nidungvnbn"/>
        <w:tabs>
          <w:tab w:val="left" w:pos="450"/>
        </w:tabs>
        <w:ind w:firstLine="0"/>
        <w:outlineLvl w:val="0"/>
        <w:rPr>
          <w:b/>
          <w:sz w:val="32"/>
          <w:szCs w:val="32"/>
        </w:rPr>
      </w:pPr>
      <w:r w:rsidRPr="00B65DE1">
        <w:br w:type="column"/>
      </w:r>
      <w:bookmarkStart w:id="34" w:name="_Toc12109201"/>
      <w:r w:rsidR="00A91338" w:rsidRPr="002161C3">
        <w:rPr>
          <w:b/>
          <w:sz w:val="32"/>
          <w:szCs w:val="32"/>
        </w:rPr>
        <w:lastRenderedPageBreak/>
        <w:t>CHƯƠNG 2: XÂY DỰNG PHẦN MỀM</w:t>
      </w:r>
      <w:bookmarkEnd w:id="34"/>
    </w:p>
    <w:p w14:paraId="3F272EA5" w14:textId="741A796A" w:rsidR="00A91338" w:rsidRPr="002161C3" w:rsidRDefault="00B80062" w:rsidP="00A91338">
      <w:pPr>
        <w:pStyle w:val="Nidungvnbn"/>
        <w:numPr>
          <w:ilvl w:val="1"/>
          <w:numId w:val="39"/>
        </w:numPr>
        <w:tabs>
          <w:tab w:val="left" w:pos="450"/>
        </w:tabs>
        <w:outlineLvl w:val="1"/>
        <w:rPr>
          <w:b/>
        </w:rPr>
      </w:pPr>
      <w:bookmarkStart w:id="35" w:name="_Toc12109202"/>
      <w:r w:rsidRPr="002161C3">
        <w:rPr>
          <w:b/>
        </w:rPr>
        <w:t>Chuẩn B</w:t>
      </w:r>
      <w:r w:rsidR="00A91338" w:rsidRPr="002161C3">
        <w:rPr>
          <w:b/>
        </w:rPr>
        <w:t>ị:</w:t>
      </w:r>
      <w:bookmarkEnd w:id="35"/>
    </w:p>
    <w:p w14:paraId="2EEBD8A0" w14:textId="0168E80E" w:rsidR="00A91338" w:rsidRPr="00B65DE1" w:rsidRDefault="00A91338" w:rsidP="00A91338">
      <w:pPr>
        <w:pStyle w:val="Nidungvnbn"/>
        <w:tabs>
          <w:tab w:val="left" w:pos="450"/>
        </w:tabs>
        <w:ind w:firstLine="0"/>
      </w:pPr>
      <w:r w:rsidRPr="00B65DE1">
        <w:t>Hệ Điều Hành: Window</w:t>
      </w:r>
    </w:p>
    <w:p w14:paraId="7F42D0CA" w14:textId="3287F38E" w:rsidR="00A91338" w:rsidRPr="00B65DE1" w:rsidRDefault="00A91338" w:rsidP="00A91338">
      <w:pPr>
        <w:pStyle w:val="Nidungvnbn"/>
        <w:tabs>
          <w:tab w:val="left" w:pos="450"/>
        </w:tabs>
        <w:ind w:firstLine="0"/>
      </w:pPr>
      <w:r w:rsidRPr="00B65DE1">
        <w:t>Python: version 3.5.1</w:t>
      </w:r>
    </w:p>
    <w:p w14:paraId="5AAB4784" w14:textId="77777777" w:rsidR="008C3336" w:rsidRDefault="00A91338" w:rsidP="00A91338">
      <w:pPr>
        <w:pStyle w:val="Nidungvnbn"/>
        <w:tabs>
          <w:tab w:val="left" w:pos="450"/>
        </w:tabs>
        <w:ind w:firstLine="0"/>
      </w:pPr>
      <w:r w:rsidRPr="00B65DE1">
        <w:t xml:space="preserve">Package required: </w:t>
      </w:r>
    </w:p>
    <w:p w14:paraId="4FD7B879" w14:textId="6BC1B474" w:rsidR="008C3336" w:rsidRDefault="008C3336" w:rsidP="008C3336">
      <w:pPr>
        <w:pStyle w:val="Nidungvnbn"/>
        <w:numPr>
          <w:ilvl w:val="0"/>
          <w:numId w:val="40"/>
        </w:numPr>
        <w:tabs>
          <w:tab w:val="left" w:pos="450"/>
        </w:tabs>
      </w:pPr>
      <w:r>
        <w:t xml:space="preserve">Pandas : sử dụng Pandas làm nền tảng Data Frame trong việc xử lý </w:t>
      </w:r>
    </w:p>
    <w:p w14:paraId="38F34514" w14:textId="20DF579D" w:rsidR="00345CA7" w:rsidRDefault="00345CA7" w:rsidP="00C90FD5">
      <w:pPr>
        <w:pStyle w:val="Nidungvnbn"/>
        <w:numPr>
          <w:ilvl w:val="0"/>
          <w:numId w:val="40"/>
        </w:numPr>
        <w:tabs>
          <w:tab w:val="left" w:pos="450"/>
        </w:tabs>
      </w:pPr>
      <w:r w:rsidRPr="00B65DE1">
        <w:t>N</w:t>
      </w:r>
      <w:r w:rsidR="00A91338" w:rsidRPr="00B65DE1">
        <w:t>umpy</w:t>
      </w:r>
      <w:r>
        <w:t xml:space="preserve"> : </w:t>
      </w:r>
      <w:r w:rsidR="00C90FD5" w:rsidRPr="00C90FD5">
        <w:t xml:space="preserve">tạo ra các giá trị </w:t>
      </w:r>
      <w:r w:rsidR="00C90FD5">
        <w:t>ngẫu nhiên</w:t>
      </w:r>
    </w:p>
    <w:p w14:paraId="24975F49" w14:textId="5589AF3B" w:rsidR="00A91338" w:rsidRDefault="00345CA7" w:rsidP="008C3336">
      <w:pPr>
        <w:pStyle w:val="Nidungvnbn"/>
        <w:numPr>
          <w:ilvl w:val="0"/>
          <w:numId w:val="40"/>
        </w:numPr>
        <w:tabs>
          <w:tab w:val="left" w:pos="450"/>
        </w:tabs>
      </w:pPr>
      <w:r w:rsidRPr="008C3336">
        <w:t>S</w:t>
      </w:r>
      <w:r w:rsidR="008C3336" w:rsidRPr="008C3336">
        <w:t>klearn</w:t>
      </w:r>
      <w:r>
        <w:t xml:space="preserve">:  sử dụng cho việc áp dụng Random Forests </w:t>
      </w:r>
    </w:p>
    <w:p w14:paraId="4C19716F" w14:textId="66D1505B" w:rsidR="008C3336" w:rsidRDefault="00345CA7" w:rsidP="008C3336">
      <w:pPr>
        <w:pStyle w:val="Nidungvnbn"/>
        <w:numPr>
          <w:ilvl w:val="0"/>
          <w:numId w:val="40"/>
        </w:numPr>
        <w:tabs>
          <w:tab w:val="left" w:pos="450"/>
        </w:tabs>
      </w:pPr>
      <w:r w:rsidRPr="008C3336">
        <w:t>M</w:t>
      </w:r>
      <w:r w:rsidR="008C3336" w:rsidRPr="008C3336">
        <w:t>atplotlib</w:t>
      </w:r>
      <w:r>
        <w:t>: sử dụng cho việc plot các hình ảnh kết quả data</w:t>
      </w:r>
    </w:p>
    <w:p w14:paraId="51D5EFE3" w14:textId="2DD7C8FF" w:rsidR="0054174C" w:rsidRDefault="0054174C" w:rsidP="00A91338">
      <w:pPr>
        <w:pStyle w:val="Nidungvnbn"/>
        <w:tabs>
          <w:tab w:val="left" w:pos="450"/>
        </w:tabs>
        <w:ind w:firstLine="0"/>
      </w:pPr>
      <w:r>
        <w:t xml:space="preserve">Data: </w:t>
      </w:r>
      <w:r w:rsidR="00C90FD5">
        <w:t xml:space="preserve">Sử dụng nguồn dât từ các trang web </w:t>
      </w:r>
      <w:r w:rsidR="00EC7F36">
        <w:t xml:space="preserve">uy tín như NYSE hay NASDAQ trong phần demo chúng tôi sử dụng mẫu data của NASDAQ </w:t>
      </w:r>
    </w:p>
    <w:p w14:paraId="5576062C" w14:textId="1FB00ADD" w:rsidR="0054174C" w:rsidRDefault="0054174C" w:rsidP="00EC7F36">
      <w:pPr>
        <w:pStyle w:val="Nidungvnbn"/>
        <w:tabs>
          <w:tab w:val="left" w:pos="450"/>
        </w:tabs>
        <w:ind w:firstLine="0"/>
        <w:jc w:val="center"/>
      </w:pPr>
      <w:r w:rsidRPr="0054174C">
        <w:rPr>
          <w:noProof/>
        </w:rPr>
        <w:drawing>
          <wp:inline distT="0" distB="0" distL="0" distR="0" wp14:anchorId="2FA3D94C" wp14:editId="11BE2D28">
            <wp:extent cx="4486275" cy="3971203"/>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4497593" cy="3981221"/>
                    </a:xfrm>
                    <a:prstGeom prst="rect">
                      <a:avLst/>
                    </a:prstGeom>
                  </pic:spPr>
                </pic:pic>
              </a:graphicData>
            </a:graphic>
          </wp:inline>
        </w:drawing>
      </w:r>
    </w:p>
    <w:p w14:paraId="06C28B01" w14:textId="3EC46F91" w:rsidR="0054174C" w:rsidRDefault="00330F2D" w:rsidP="0054174C">
      <w:pPr>
        <w:pStyle w:val="hinh"/>
        <w:jc w:val="center"/>
      </w:pPr>
      <w:bookmarkStart w:id="36" w:name="_Toc12109131"/>
      <w:r>
        <w:t xml:space="preserve">Hình 2.1: </w:t>
      </w:r>
      <w:r w:rsidR="00EC7F36">
        <w:t>Mẫu data từ tang web NASDAQ</w:t>
      </w:r>
      <w:bookmarkEnd w:id="36"/>
    </w:p>
    <w:p w14:paraId="10F8EF3C" w14:textId="77777777" w:rsidR="00EC7F36" w:rsidRPr="00B65DE1" w:rsidRDefault="00EC7F36" w:rsidP="0054174C">
      <w:pPr>
        <w:pStyle w:val="hinh"/>
        <w:jc w:val="center"/>
      </w:pPr>
    </w:p>
    <w:p w14:paraId="5F18B6F7" w14:textId="3967EB8A" w:rsidR="004C3FD4" w:rsidRPr="002161C3" w:rsidRDefault="004C3FD4" w:rsidP="004C3FD4">
      <w:pPr>
        <w:pStyle w:val="Nidungvnbn"/>
        <w:numPr>
          <w:ilvl w:val="1"/>
          <w:numId w:val="39"/>
        </w:numPr>
        <w:tabs>
          <w:tab w:val="left" w:pos="450"/>
        </w:tabs>
        <w:outlineLvl w:val="1"/>
        <w:rPr>
          <w:b/>
        </w:rPr>
      </w:pPr>
      <w:bookmarkStart w:id="37" w:name="_Toc12109203"/>
      <w:r w:rsidRPr="002161C3">
        <w:rPr>
          <w:b/>
        </w:rPr>
        <w:t>Cài Đặt:</w:t>
      </w:r>
      <w:bookmarkEnd w:id="37"/>
    </w:p>
    <w:p w14:paraId="62C3D91C" w14:textId="5CB0B9ED" w:rsidR="004C3FD4" w:rsidRPr="002161C3" w:rsidRDefault="00B80062" w:rsidP="001C0027">
      <w:pPr>
        <w:pStyle w:val="Nidungvnbn"/>
        <w:numPr>
          <w:ilvl w:val="2"/>
          <w:numId w:val="39"/>
        </w:numPr>
        <w:tabs>
          <w:tab w:val="left" w:pos="450"/>
        </w:tabs>
        <w:outlineLvl w:val="2"/>
        <w:rPr>
          <w:b/>
        </w:rPr>
      </w:pPr>
      <w:bookmarkStart w:id="38" w:name="_Toc12109204"/>
      <w:r w:rsidRPr="002161C3">
        <w:rPr>
          <w:b/>
        </w:rPr>
        <w:t>Cài Đ</w:t>
      </w:r>
      <w:r w:rsidR="001255FA" w:rsidRPr="002161C3">
        <w:rPr>
          <w:b/>
        </w:rPr>
        <w:t>ặt Python</w:t>
      </w:r>
      <w:r w:rsidR="001C0027" w:rsidRPr="002161C3">
        <w:rPr>
          <w:b/>
        </w:rPr>
        <w:t>:</w:t>
      </w:r>
      <w:bookmarkEnd w:id="38"/>
    </w:p>
    <w:p w14:paraId="27F1CDCC" w14:textId="18E7B71C" w:rsidR="001C0027" w:rsidRDefault="001C0027" w:rsidP="001C0027">
      <w:pPr>
        <w:pStyle w:val="Nidungvnbn"/>
        <w:tabs>
          <w:tab w:val="left" w:pos="450"/>
        </w:tabs>
        <w:ind w:firstLine="0"/>
      </w:pPr>
      <w:r>
        <w:t>D</w:t>
      </w:r>
      <w:r w:rsidRPr="001C0027">
        <w:t>ownload Python, bạn truy cập địa chỉ:</w:t>
      </w:r>
      <w:r>
        <w:t xml:space="preserve"> </w:t>
      </w:r>
      <w:hyperlink r:id="rId17" w:history="1">
        <w:r>
          <w:rPr>
            <w:rStyle w:val="Hyperlink"/>
          </w:rPr>
          <w:t>https://www.python.org/downloads/</w:t>
        </w:r>
      </w:hyperlink>
      <w:r>
        <w:t xml:space="preserve"> </w:t>
      </w:r>
      <w:r w:rsidRPr="001C0027">
        <w:t>chọn phiên bản bạn cần, trong bài viết này chúng tôi chọn Python</w:t>
      </w:r>
      <w:r>
        <w:t xml:space="preserve"> 3.5.1. Nhấp đúp vào file vừa tải về để cài đặt. Tại đây có 2 tùy chọn, bạn chọn một cái để cài.</w:t>
      </w:r>
    </w:p>
    <w:p w14:paraId="0D48FECA" w14:textId="17E71D45" w:rsidR="001C0027" w:rsidRDefault="001C0027" w:rsidP="001C0027">
      <w:pPr>
        <w:pStyle w:val="Nidungvnbn"/>
        <w:tabs>
          <w:tab w:val="left" w:pos="450"/>
        </w:tabs>
        <w:ind w:firstLine="0"/>
      </w:pPr>
      <w:r>
        <w:t xml:space="preserve">Install Now: Mặc định cài Python vào ổ C, cài sẵn IDLE (cung cấp giao diện đồ họa để làm việc với Python), pip và tài liệu, tạo </w:t>
      </w:r>
      <w:proofErr w:type="gramStart"/>
      <w:r>
        <w:t>shortchut,...</w:t>
      </w:r>
      <w:proofErr w:type="gramEnd"/>
      <w:r>
        <w:t xml:space="preserve"> khi quá trình cài đặt hoàn tất</w:t>
      </w:r>
      <w:r w:rsidR="00594987">
        <w:t xml:space="preserve"> ta có thể chạy Python.</w:t>
      </w:r>
    </w:p>
    <w:p w14:paraId="52BA3B98" w14:textId="77777777" w:rsidR="001C0027" w:rsidRDefault="001C0027" w:rsidP="001C0027">
      <w:pPr>
        <w:pStyle w:val="Nidungvnbn"/>
        <w:tabs>
          <w:tab w:val="left" w:pos="450"/>
        </w:tabs>
        <w:ind w:firstLine="0"/>
      </w:pPr>
    </w:p>
    <w:p w14:paraId="555F8E33" w14:textId="4F108069" w:rsidR="001C0027" w:rsidRPr="002161C3" w:rsidRDefault="00B80062" w:rsidP="007A0274">
      <w:pPr>
        <w:pStyle w:val="Nidungvnbn"/>
        <w:numPr>
          <w:ilvl w:val="2"/>
          <w:numId w:val="39"/>
        </w:numPr>
        <w:tabs>
          <w:tab w:val="left" w:pos="450"/>
        </w:tabs>
        <w:outlineLvl w:val="2"/>
        <w:rPr>
          <w:b/>
        </w:rPr>
      </w:pPr>
      <w:bookmarkStart w:id="39" w:name="_Toc12109205"/>
      <w:r w:rsidRPr="002161C3">
        <w:rPr>
          <w:b/>
        </w:rPr>
        <w:t>Cài Đ</w:t>
      </w:r>
      <w:r w:rsidR="00CD3A6E" w:rsidRPr="002161C3">
        <w:rPr>
          <w:b/>
        </w:rPr>
        <w:t>ặt Package Pandas:</w:t>
      </w:r>
      <w:bookmarkEnd w:id="39"/>
    </w:p>
    <w:p w14:paraId="0B7D2C9A" w14:textId="71B0501D" w:rsidR="007A0274" w:rsidRDefault="007A0274" w:rsidP="007A0274">
      <w:pPr>
        <w:pStyle w:val="Nidungvnbn"/>
        <w:tabs>
          <w:tab w:val="left" w:pos="450"/>
        </w:tabs>
        <w:ind w:firstLine="0"/>
      </w:pPr>
      <w:r>
        <w:t xml:space="preserve">Thực hiện cài đặt </w:t>
      </w:r>
      <w:r w:rsidRPr="007A0274">
        <w:t>Anaconda</w:t>
      </w:r>
      <w:r>
        <w:t>.</w:t>
      </w:r>
    </w:p>
    <w:p w14:paraId="13FE5C9A" w14:textId="0EC0537C" w:rsidR="007A0274" w:rsidRDefault="007A0274" w:rsidP="007A0274">
      <w:pPr>
        <w:pStyle w:val="Nidungvnbn"/>
        <w:tabs>
          <w:tab w:val="left" w:pos="450"/>
        </w:tabs>
        <w:ind w:firstLine="0"/>
      </w:pPr>
      <w:r>
        <w:t xml:space="preserve">Bật </w:t>
      </w:r>
      <w:r w:rsidRPr="007A0274">
        <w:t>cửa sổ terminal</w:t>
      </w:r>
      <w:r>
        <w:t xml:space="preserve"> và chạy các lệnh sau:</w:t>
      </w:r>
    </w:p>
    <w:tbl>
      <w:tblPr>
        <w:tblStyle w:val="TableGrid"/>
        <w:tblW w:w="0" w:type="auto"/>
        <w:tblLook w:val="04A0" w:firstRow="1" w:lastRow="0" w:firstColumn="1" w:lastColumn="0" w:noHBand="0" w:noVBand="1"/>
      </w:tblPr>
      <w:tblGrid>
        <w:gridCol w:w="9111"/>
      </w:tblGrid>
      <w:tr w:rsidR="007A0274" w14:paraId="455090AD" w14:textId="77777777" w:rsidTr="007A0274">
        <w:tc>
          <w:tcPr>
            <w:tcW w:w="9111" w:type="dxa"/>
          </w:tcPr>
          <w:p w14:paraId="293CE00C" w14:textId="77777777" w:rsidR="007A0274" w:rsidRDefault="007A0274" w:rsidP="007A0274">
            <w:pPr>
              <w:pStyle w:val="Nidungvnbn"/>
              <w:tabs>
                <w:tab w:val="left" w:pos="450"/>
              </w:tabs>
              <w:ind w:firstLine="0"/>
            </w:pPr>
            <w:r w:rsidRPr="007A0274">
              <w:t>conda create -n name_of_my_env python</w:t>
            </w:r>
          </w:p>
          <w:p w14:paraId="03700297" w14:textId="77777777" w:rsidR="007A0274" w:rsidRDefault="007A0274" w:rsidP="007A0274">
            <w:pPr>
              <w:pStyle w:val="Nidungvnbn"/>
              <w:tabs>
                <w:tab w:val="left" w:pos="450"/>
              </w:tabs>
              <w:ind w:firstLine="0"/>
            </w:pPr>
            <w:r w:rsidRPr="007A0274">
              <w:t>source activate name_of_my_env</w:t>
            </w:r>
          </w:p>
          <w:p w14:paraId="0422C79D" w14:textId="0EDEC381" w:rsidR="007A0274" w:rsidRDefault="007A0274" w:rsidP="007A0274">
            <w:pPr>
              <w:pStyle w:val="Nidungvnbn"/>
              <w:tabs>
                <w:tab w:val="left" w:pos="450"/>
              </w:tabs>
              <w:ind w:firstLine="0"/>
            </w:pPr>
            <w:r w:rsidRPr="007A0274">
              <w:t>activate name_of_my_env</w:t>
            </w:r>
          </w:p>
        </w:tc>
      </w:tr>
      <w:tr w:rsidR="007A0274" w14:paraId="2FDE7F55" w14:textId="77777777" w:rsidTr="007A0274">
        <w:tc>
          <w:tcPr>
            <w:tcW w:w="9111" w:type="dxa"/>
          </w:tcPr>
          <w:p w14:paraId="6C7A8B07" w14:textId="77777777" w:rsidR="007A0274" w:rsidRDefault="007A0274" w:rsidP="007A0274">
            <w:pPr>
              <w:pStyle w:val="Nidungvnbn"/>
              <w:tabs>
                <w:tab w:val="left" w:pos="450"/>
              </w:tabs>
              <w:ind w:firstLine="0"/>
            </w:pPr>
            <w:r w:rsidRPr="007A0274">
              <w:t>conda install pandas</w:t>
            </w:r>
          </w:p>
          <w:p w14:paraId="47CC73EB" w14:textId="77777777" w:rsidR="007A0274" w:rsidRDefault="007A0274" w:rsidP="007A0274">
            <w:pPr>
              <w:pStyle w:val="Nidungvnbn"/>
              <w:tabs>
                <w:tab w:val="left" w:pos="450"/>
              </w:tabs>
              <w:ind w:firstLine="0"/>
            </w:pPr>
            <w:r w:rsidRPr="007A0274">
              <w:t>conda install pandas=0.20.3</w:t>
            </w:r>
          </w:p>
          <w:p w14:paraId="1420AEBE" w14:textId="77777777" w:rsidR="007A0274" w:rsidRDefault="007A0274" w:rsidP="007A0274">
            <w:pPr>
              <w:pStyle w:val="Nidungvnbn"/>
              <w:tabs>
                <w:tab w:val="left" w:pos="450"/>
              </w:tabs>
              <w:ind w:firstLine="0"/>
            </w:pPr>
            <w:r w:rsidRPr="007A0274">
              <w:t>conda install ipython</w:t>
            </w:r>
          </w:p>
          <w:p w14:paraId="6A5AA47A" w14:textId="77777777" w:rsidR="007A0274" w:rsidRDefault="007A0274" w:rsidP="007A0274">
            <w:pPr>
              <w:pStyle w:val="Nidungvnbn"/>
              <w:tabs>
                <w:tab w:val="left" w:pos="450"/>
              </w:tabs>
              <w:ind w:firstLine="0"/>
            </w:pPr>
            <w:r w:rsidRPr="007A0274">
              <w:t>conda install anaconda</w:t>
            </w:r>
          </w:p>
          <w:p w14:paraId="760472BF" w14:textId="77777777" w:rsidR="007A0274" w:rsidRDefault="007A0274" w:rsidP="007A0274">
            <w:pPr>
              <w:pStyle w:val="Nidungvnbn"/>
              <w:tabs>
                <w:tab w:val="left" w:pos="450"/>
              </w:tabs>
              <w:ind w:firstLine="0"/>
            </w:pPr>
            <w:r>
              <w:t>conda install pip</w:t>
            </w:r>
          </w:p>
          <w:p w14:paraId="449F5722" w14:textId="23B30CE3" w:rsidR="007A0274" w:rsidRPr="007A0274" w:rsidRDefault="007A0274" w:rsidP="007A0274">
            <w:pPr>
              <w:pStyle w:val="Nidungvnbn"/>
              <w:tabs>
                <w:tab w:val="left" w:pos="450"/>
              </w:tabs>
              <w:ind w:firstLine="0"/>
            </w:pPr>
            <w:r>
              <w:t>pip install django</w:t>
            </w:r>
          </w:p>
        </w:tc>
      </w:tr>
    </w:tbl>
    <w:p w14:paraId="034F7645" w14:textId="093C7E51" w:rsidR="007A0274" w:rsidRPr="007A0274" w:rsidRDefault="007A0274" w:rsidP="00514E6B">
      <w:pPr>
        <w:pStyle w:val="bang"/>
        <w:jc w:val="center"/>
      </w:pPr>
      <w:bookmarkStart w:id="40" w:name="_Toc12109120"/>
      <w:r>
        <w:t>Bảng 2.1 chạy Pandas và các Package hỗ trợ</w:t>
      </w:r>
      <w:bookmarkEnd w:id="40"/>
    </w:p>
    <w:p w14:paraId="57D887BB" w14:textId="1D2F483F" w:rsidR="00CD3A6E" w:rsidRPr="002161C3" w:rsidRDefault="007A0274" w:rsidP="007A0274">
      <w:pPr>
        <w:pStyle w:val="Nidungvnbn"/>
        <w:numPr>
          <w:ilvl w:val="2"/>
          <w:numId w:val="39"/>
        </w:numPr>
        <w:tabs>
          <w:tab w:val="left" w:pos="450"/>
        </w:tabs>
        <w:outlineLvl w:val="2"/>
        <w:rPr>
          <w:b/>
        </w:rPr>
      </w:pPr>
      <w:bookmarkStart w:id="41" w:name="_Toc12109206"/>
      <w:r w:rsidRPr="002161C3">
        <w:rPr>
          <w:b/>
        </w:rPr>
        <w:t>Cài Đặt Numpy</w:t>
      </w:r>
      <w:bookmarkEnd w:id="41"/>
    </w:p>
    <w:p w14:paraId="39F35E92" w14:textId="7DDCF21A" w:rsidR="007A0274" w:rsidRDefault="00FB057F" w:rsidP="007A0274">
      <w:pPr>
        <w:pStyle w:val="Nidungvnbn"/>
        <w:tabs>
          <w:tab w:val="left" w:pos="450"/>
        </w:tabs>
        <w:ind w:firstLine="0"/>
      </w:pPr>
      <w:r w:rsidRPr="00FB057F">
        <w:t>Bật cửa sổ terminal và chạy các lệnh sau:</w:t>
      </w:r>
    </w:p>
    <w:tbl>
      <w:tblPr>
        <w:tblStyle w:val="TableGrid"/>
        <w:tblW w:w="0" w:type="auto"/>
        <w:tblLook w:val="04A0" w:firstRow="1" w:lastRow="0" w:firstColumn="1" w:lastColumn="0" w:noHBand="0" w:noVBand="1"/>
      </w:tblPr>
      <w:tblGrid>
        <w:gridCol w:w="9111"/>
      </w:tblGrid>
      <w:tr w:rsidR="00FB057F" w14:paraId="5B81D3A6" w14:textId="77777777" w:rsidTr="00FB057F">
        <w:tc>
          <w:tcPr>
            <w:tcW w:w="9111" w:type="dxa"/>
          </w:tcPr>
          <w:p w14:paraId="455CF28A" w14:textId="77777777" w:rsidR="00FB057F" w:rsidRDefault="00FB057F" w:rsidP="007A0274">
            <w:pPr>
              <w:pStyle w:val="Nidungvnbn"/>
              <w:tabs>
                <w:tab w:val="left" w:pos="450"/>
              </w:tabs>
              <w:ind w:firstLine="0"/>
            </w:pPr>
            <w:r w:rsidRPr="00FB057F">
              <w:t xml:space="preserve">conda install numpy </w:t>
            </w:r>
          </w:p>
          <w:p w14:paraId="0FAC2E88" w14:textId="6158DE2D" w:rsidR="004324F2" w:rsidRDefault="00FB057F" w:rsidP="00EF1D8C">
            <w:pPr>
              <w:pStyle w:val="Nidungvnbn"/>
              <w:tabs>
                <w:tab w:val="left" w:pos="450"/>
              </w:tabs>
              <w:ind w:firstLine="0"/>
            </w:pPr>
            <w:r>
              <w:lastRenderedPageBreak/>
              <w:t>hoặc “</w:t>
            </w:r>
            <w:r w:rsidRPr="00FB057F">
              <w:t>conda install -c anaconda numpy</w:t>
            </w:r>
            <w:r>
              <w:t>”</w:t>
            </w:r>
          </w:p>
        </w:tc>
      </w:tr>
    </w:tbl>
    <w:p w14:paraId="2040BB58" w14:textId="151A05E2" w:rsidR="00FB057F" w:rsidRDefault="00322596" w:rsidP="00514E6B">
      <w:pPr>
        <w:pStyle w:val="bang"/>
        <w:jc w:val="center"/>
      </w:pPr>
      <w:bookmarkStart w:id="42" w:name="_Toc12109121"/>
      <w:r>
        <w:lastRenderedPageBreak/>
        <w:t>Bảng 2.2 chạy Package Numpy</w:t>
      </w:r>
      <w:bookmarkEnd w:id="42"/>
    </w:p>
    <w:p w14:paraId="12F86CDB" w14:textId="3756ED0B" w:rsidR="007A0274" w:rsidRPr="002161C3" w:rsidRDefault="00322596" w:rsidP="004324F2">
      <w:pPr>
        <w:pStyle w:val="Nidungvnbn"/>
        <w:numPr>
          <w:ilvl w:val="2"/>
          <w:numId w:val="39"/>
        </w:numPr>
        <w:tabs>
          <w:tab w:val="left" w:pos="450"/>
        </w:tabs>
        <w:outlineLvl w:val="2"/>
        <w:rPr>
          <w:b/>
        </w:rPr>
      </w:pPr>
      <w:bookmarkStart w:id="43" w:name="_Toc12109207"/>
      <w:r w:rsidRPr="002161C3">
        <w:rPr>
          <w:b/>
        </w:rPr>
        <w:t>Cài Đặt Random Forest</w:t>
      </w:r>
      <w:bookmarkEnd w:id="43"/>
      <w:r w:rsidRPr="002161C3">
        <w:rPr>
          <w:b/>
        </w:rPr>
        <w:t xml:space="preserve"> </w:t>
      </w:r>
    </w:p>
    <w:p w14:paraId="2AB70FA0" w14:textId="3F5BD8D7" w:rsidR="00EF1D8C" w:rsidRPr="00EF1D8C" w:rsidRDefault="00EF1D8C" w:rsidP="00EF1D8C">
      <w:pPr>
        <w:pStyle w:val="Nidungvnbn"/>
        <w:tabs>
          <w:tab w:val="left" w:pos="450"/>
        </w:tabs>
        <w:ind w:firstLine="0"/>
      </w:pPr>
      <w:r>
        <w:t xml:space="preserve">Thực hiện chạy </w:t>
      </w:r>
      <w:proofErr w:type="gramStart"/>
      <w:r>
        <w:t>“</w:t>
      </w:r>
      <w:r w:rsidRPr="004324F2">
        <w:t xml:space="preserve"> pip</w:t>
      </w:r>
      <w:proofErr w:type="gramEnd"/>
      <w:r w:rsidRPr="004324F2">
        <w:t xml:space="preserve"> install ta</w:t>
      </w:r>
      <w:r>
        <w:t xml:space="preserve">” trên </w:t>
      </w:r>
      <w:r w:rsidRPr="00EF1D8C">
        <w:t>cửa sổ terminal</w:t>
      </w:r>
      <w:r>
        <w:t>.</w:t>
      </w:r>
    </w:p>
    <w:p w14:paraId="1CD09BD6" w14:textId="10410DB2" w:rsidR="004324F2" w:rsidRDefault="00910842" w:rsidP="004324F2">
      <w:pPr>
        <w:pStyle w:val="Nidungvnbn"/>
        <w:tabs>
          <w:tab w:val="left" w:pos="450"/>
        </w:tabs>
        <w:ind w:firstLine="0"/>
      </w:pPr>
      <w:r>
        <w:t>Thêm tất cả các tính năng</w:t>
      </w:r>
    </w:p>
    <w:tbl>
      <w:tblPr>
        <w:tblStyle w:val="TableGrid"/>
        <w:tblW w:w="0" w:type="auto"/>
        <w:tblLook w:val="04A0" w:firstRow="1" w:lastRow="0" w:firstColumn="1" w:lastColumn="0" w:noHBand="0" w:noVBand="1"/>
      </w:tblPr>
      <w:tblGrid>
        <w:gridCol w:w="9111"/>
      </w:tblGrid>
      <w:tr w:rsidR="00910842" w14:paraId="41EC8AC8" w14:textId="77777777" w:rsidTr="00910842">
        <w:tc>
          <w:tcPr>
            <w:tcW w:w="9111" w:type="dxa"/>
          </w:tcPr>
          <w:p w14:paraId="3C7372FD" w14:textId="77777777" w:rsidR="00EF1D8C" w:rsidRDefault="00EF1D8C" w:rsidP="00910842">
            <w:pPr>
              <w:pStyle w:val="Nidungvnbn"/>
              <w:tabs>
                <w:tab w:val="left" w:pos="450"/>
              </w:tabs>
            </w:pPr>
          </w:p>
          <w:p w14:paraId="4F72E010" w14:textId="3AADE693" w:rsidR="00910842" w:rsidRDefault="00910842" w:rsidP="00910842">
            <w:pPr>
              <w:pStyle w:val="Nidungvnbn"/>
              <w:tabs>
                <w:tab w:val="left" w:pos="450"/>
              </w:tabs>
            </w:pPr>
            <w:r>
              <w:t>import pandas as pd</w:t>
            </w:r>
          </w:p>
          <w:p w14:paraId="050AAF77" w14:textId="77777777" w:rsidR="00910842" w:rsidRDefault="00910842" w:rsidP="00910842">
            <w:pPr>
              <w:pStyle w:val="Nidungvnbn"/>
              <w:tabs>
                <w:tab w:val="left" w:pos="450"/>
              </w:tabs>
            </w:pPr>
            <w:r>
              <w:t>from ta import *</w:t>
            </w:r>
          </w:p>
          <w:p w14:paraId="05FA200E" w14:textId="77777777" w:rsidR="00910842" w:rsidRDefault="00910842" w:rsidP="00910842">
            <w:pPr>
              <w:pStyle w:val="Nidungvnbn"/>
              <w:tabs>
                <w:tab w:val="left" w:pos="450"/>
              </w:tabs>
            </w:pPr>
          </w:p>
          <w:p w14:paraId="67AC78EC" w14:textId="77777777" w:rsidR="00910842" w:rsidRDefault="00910842" w:rsidP="00910842">
            <w:pPr>
              <w:pStyle w:val="Nidungvnbn"/>
              <w:tabs>
                <w:tab w:val="left" w:pos="450"/>
              </w:tabs>
            </w:pPr>
            <w:r>
              <w:t># Load datas</w:t>
            </w:r>
          </w:p>
          <w:p w14:paraId="5EA7ECA5" w14:textId="77777777" w:rsidR="00910842" w:rsidRDefault="00910842" w:rsidP="00910842">
            <w:pPr>
              <w:pStyle w:val="Nidungvnbn"/>
              <w:tabs>
                <w:tab w:val="left" w:pos="450"/>
              </w:tabs>
            </w:pPr>
            <w:r>
              <w:t>df = pd.read_csv('your-file.csv', sep=',')</w:t>
            </w:r>
          </w:p>
          <w:p w14:paraId="6B2E59E5" w14:textId="77777777" w:rsidR="00910842" w:rsidRDefault="00910842" w:rsidP="00910842">
            <w:pPr>
              <w:pStyle w:val="Nidungvnbn"/>
              <w:tabs>
                <w:tab w:val="left" w:pos="450"/>
              </w:tabs>
            </w:pPr>
          </w:p>
          <w:p w14:paraId="6C3B8BDE" w14:textId="77777777" w:rsidR="00910842" w:rsidRDefault="00910842" w:rsidP="00910842">
            <w:pPr>
              <w:pStyle w:val="Nidungvnbn"/>
              <w:tabs>
                <w:tab w:val="left" w:pos="450"/>
              </w:tabs>
            </w:pPr>
            <w:r>
              <w:t># Clean NaN values</w:t>
            </w:r>
          </w:p>
          <w:p w14:paraId="4371B038" w14:textId="77777777" w:rsidR="00910842" w:rsidRDefault="00910842" w:rsidP="00910842">
            <w:pPr>
              <w:pStyle w:val="Nidungvnbn"/>
              <w:tabs>
                <w:tab w:val="left" w:pos="450"/>
              </w:tabs>
            </w:pPr>
            <w:r>
              <w:t>df = utils.dropna(df)</w:t>
            </w:r>
          </w:p>
          <w:p w14:paraId="7B8235D2" w14:textId="77777777" w:rsidR="00910842" w:rsidRDefault="00910842" w:rsidP="00910842">
            <w:pPr>
              <w:pStyle w:val="Nidungvnbn"/>
              <w:tabs>
                <w:tab w:val="left" w:pos="450"/>
              </w:tabs>
            </w:pPr>
          </w:p>
          <w:p w14:paraId="4D57C58E" w14:textId="77777777" w:rsidR="00910842" w:rsidRDefault="00910842" w:rsidP="00910842">
            <w:pPr>
              <w:pStyle w:val="Nidungvnbn"/>
              <w:tabs>
                <w:tab w:val="left" w:pos="450"/>
              </w:tabs>
            </w:pPr>
            <w:r>
              <w:t># Add ta features filling NaN values</w:t>
            </w:r>
          </w:p>
          <w:p w14:paraId="46A4F8E0" w14:textId="3B42B3A0" w:rsidR="00910842" w:rsidRDefault="00910842" w:rsidP="00910842">
            <w:pPr>
              <w:pStyle w:val="Nidungvnbn"/>
              <w:tabs>
                <w:tab w:val="left" w:pos="450"/>
              </w:tabs>
              <w:ind w:firstLine="0"/>
            </w:pPr>
            <w:r>
              <w:t>df = add_all_ta_features(df, "Open", "High", "Low", "Close", "Volume_BTC", fillna=True)</w:t>
            </w:r>
          </w:p>
        </w:tc>
      </w:tr>
    </w:tbl>
    <w:p w14:paraId="63A1029C" w14:textId="33F89D68" w:rsidR="00910842" w:rsidRDefault="00F20912" w:rsidP="00514E6B">
      <w:pPr>
        <w:pStyle w:val="bang"/>
        <w:jc w:val="center"/>
      </w:pPr>
      <w:bookmarkStart w:id="44" w:name="_Toc12109122"/>
      <w:r>
        <w:t>Bảng 2.3: Thêm tất cả các tính năng</w:t>
      </w:r>
      <w:bookmarkEnd w:id="44"/>
    </w:p>
    <w:p w14:paraId="6B76C7EE" w14:textId="26AAD6B0" w:rsidR="00322596" w:rsidRDefault="000E4A75" w:rsidP="00F20912">
      <w:pPr>
        <w:pStyle w:val="Nidungvnbn"/>
        <w:tabs>
          <w:tab w:val="left" w:pos="450"/>
        </w:tabs>
        <w:ind w:firstLine="0"/>
      </w:pPr>
      <w:r w:rsidRPr="000E4A75">
        <w:t>Ví dụ thêm các tính năng riêng lẻ</w:t>
      </w:r>
      <w:r>
        <w:t>:</w:t>
      </w:r>
    </w:p>
    <w:tbl>
      <w:tblPr>
        <w:tblStyle w:val="TableGrid"/>
        <w:tblW w:w="0" w:type="auto"/>
        <w:tblLook w:val="04A0" w:firstRow="1" w:lastRow="0" w:firstColumn="1" w:lastColumn="0" w:noHBand="0" w:noVBand="1"/>
      </w:tblPr>
      <w:tblGrid>
        <w:gridCol w:w="9111"/>
      </w:tblGrid>
      <w:tr w:rsidR="000E4A75" w14:paraId="66657605" w14:textId="77777777" w:rsidTr="000E4A75">
        <w:tc>
          <w:tcPr>
            <w:tcW w:w="9111" w:type="dxa"/>
          </w:tcPr>
          <w:p w14:paraId="1B13F303" w14:textId="77777777" w:rsidR="000E4A75" w:rsidRDefault="000E4A75" w:rsidP="000E4A75">
            <w:pPr>
              <w:pStyle w:val="Nidungvnbn"/>
              <w:tabs>
                <w:tab w:val="left" w:pos="450"/>
              </w:tabs>
            </w:pPr>
            <w:r>
              <w:t>import pandas as pd</w:t>
            </w:r>
          </w:p>
          <w:p w14:paraId="675E8564" w14:textId="77777777" w:rsidR="000E4A75" w:rsidRDefault="000E4A75" w:rsidP="000E4A75">
            <w:pPr>
              <w:pStyle w:val="Nidungvnbn"/>
              <w:tabs>
                <w:tab w:val="left" w:pos="450"/>
              </w:tabs>
            </w:pPr>
            <w:r>
              <w:t>from ta import *</w:t>
            </w:r>
          </w:p>
          <w:p w14:paraId="30303C39" w14:textId="77777777" w:rsidR="000E4A75" w:rsidRDefault="000E4A75" w:rsidP="000E4A75">
            <w:pPr>
              <w:pStyle w:val="Nidungvnbn"/>
              <w:tabs>
                <w:tab w:val="left" w:pos="450"/>
              </w:tabs>
            </w:pPr>
          </w:p>
          <w:p w14:paraId="458329F4" w14:textId="77777777" w:rsidR="000E4A75" w:rsidRDefault="000E4A75" w:rsidP="000E4A75">
            <w:pPr>
              <w:pStyle w:val="Nidungvnbn"/>
              <w:tabs>
                <w:tab w:val="left" w:pos="450"/>
              </w:tabs>
            </w:pPr>
            <w:r>
              <w:t># Load datas</w:t>
            </w:r>
          </w:p>
          <w:p w14:paraId="53ED47E9" w14:textId="77777777" w:rsidR="000E4A75" w:rsidRDefault="000E4A75" w:rsidP="000E4A75">
            <w:pPr>
              <w:pStyle w:val="Nidungvnbn"/>
              <w:tabs>
                <w:tab w:val="left" w:pos="450"/>
              </w:tabs>
            </w:pPr>
            <w:r>
              <w:t>df = pd.read_csv('your-file.csv', sep=',')</w:t>
            </w:r>
          </w:p>
          <w:p w14:paraId="50ECA06B" w14:textId="77777777" w:rsidR="000E4A75" w:rsidRDefault="000E4A75" w:rsidP="000E4A75">
            <w:pPr>
              <w:pStyle w:val="Nidungvnbn"/>
              <w:tabs>
                <w:tab w:val="left" w:pos="450"/>
              </w:tabs>
            </w:pPr>
          </w:p>
          <w:p w14:paraId="20D2FC7E" w14:textId="77777777" w:rsidR="000E4A75" w:rsidRDefault="000E4A75" w:rsidP="000E4A75">
            <w:pPr>
              <w:pStyle w:val="Nidungvnbn"/>
              <w:tabs>
                <w:tab w:val="left" w:pos="450"/>
              </w:tabs>
            </w:pPr>
            <w:r>
              <w:lastRenderedPageBreak/>
              <w:t># Clean NaN values</w:t>
            </w:r>
          </w:p>
          <w:p w14:paraId="592D3C86" w14:textId="77777777" w:rsidR="000E4A75" w:rsidRDefault="000E4A75" w:rsidP="000E4A75">
            <w:pPr>
              <w:pStyle w:val="Nidungvnbn"/>
              <w:tabs>
                <w:tab w:val="left" w:pos="450"/>
              </w:tabs>
            </w:pPr>
            <w:r>
              <w:t>df = utils.dropna(df)</w:t>
            </w:r>
          </w:p>
          <w:p w14:paraId="3777B6D9" w14:textId="77777777" w:rsidR="000E4A75" w:rsidRDefault="000E4A75" w:rsidP="000E4A75">
            <w:pPr>
              <w:pStyle w:val="Nidungvnbn"/>
              <w:tabs>
                <w:tab w:val="left" w:pos="450"/>
              </w:tabs>
            </w:pPr>
          </w:p>
          <w:p w14:paraId="06AE7854" w14:textId="77777777" w:rsidR="000E4A75" w:rsidRDefault="000E4A75" w:rsidP="000E4A75">
            <w:pPr>
              <w:pStyle w:val="Nidungvnbn"/>
              <w:tabs>
                <w:tab w:val="left" w:pos="450"/>
              </w:tabs>
            </w:pPr>
            <w:r>
              <w:t># Add bollinger band high indicator filling NaN values</w:t>
            </w:r>
          </w:p>
          <w:p w14:paraId="6E4AEBA8" w14:textId="77777777" w:rsidR="000E4A75" w:rsidRDefault="000E4A75" w:rsidP="000E4A75">
            <w:pPr>
              <w:pStyle w:val="Nidungvnbn"/>
              <w:tabs>
                <w:tab w:val="left" w:pos="450"/>
              </w:tabs>
            </w:pPr>
            <w:r>
              <w:t>df['bb_high_indicator'] = bollinger_hband_indicator(df["Close"], n=20, ndev=2, fillna=True)</w:t>
            </w:r>
          </w:p>
          <w:p w14:paraId="4B3F6E43" w14:textId="77777777" w:rsidR="000E4A75" w:rsidRDefault="000E4A75" w:rsidP="000E4A75">
            <w:pPr>
              <w:pStyle w:val="Nidungvnbn"/>
              <w:tabs>
                <w:tab w:val="left" w:pos="450"/>
              </w:tabs>
            </w:pPr>
          </w:p>
          <w:p w14:paraId="5B75DF46" w14:textId="77777777" w:rsidR="000E4A75" w:rsidRDefault="000E4A75" w:rsidP="000E4A75">
            <w:pPr>
              <w:pStyle w:val="Nidungvnbn"/>
              <w:tabs>
                <w:tab w:val="left" w:pos="450"/>
              </w:tabs>
            </w:pPr>
            <w:r>
              <w:t># Add bollinger band low indicator filling NaN values</w:t>
            </w:r>
          </w:p>
          <w:p w14:paraId="245B8762" w14:textId="54035F96" w:rsidR="000E4A75" w:rsidRDefault="000E4A75" w:rsidP="000E4A75">
            <w:pPr>
              <w:pStyle w:val="Nidungvnbn"/>
              <w:tabs>
                <w:tab w:val="left" w:pos="450"/>
              </w:tabs>
              <w:ind w:firstLine="0"/>
            </w:pPr>
            <w:r>
              <w:t>df['bb_low_indicator'] = bollinger_lband_indicator(df["Close"], n=20, ndev=2, fillna=True)</w:t>
            </w:r>
          </w:p>
        </w:tc>
      </w:tr>
    </w:tbl>
    <w:p w14:paraId="02FADDB5" w14:textId="1E11A4C0" w:rsidR="000E4A75" w:rsidRPr="00E505DB" w:rsidRDefault="001E435A" w:rsidP="00514E6B">
      <w:pPr>
        <w:pStyle w:val="bang"/>
        <w:jc w:val="center"/>
      </w:pPr>
      <w:bookmarkStart w:id="45" w:name="_Toc12109123"/>
      <w:r w:rsidRPr="00E505DB">
        <w:lastRenderedPageBreak/>
        <w:t>Bảng 2.4: Thêm các tính năng riêng lẻ</w:t>
      </w:r>
      <w:bookmarkEnd w:id="45"/>
    </w:p>
    <w:p w14:paraId="3203B90D" w14:textId="6B80EF6E" w:rsidR="00F20912" w:rsidRDefault="00E505DB" w:rsidP="00F20912">
      <w:pPr>
        <w:pStyle w:val="Nidungvnbn"/>
        <w:tabs>
          <w:tab w:val="left" w:pos="450"/>
        </w:tabs>
        <w:ind w:firstLine="0"/>
      </w:pPr>
      <w:r>
        <w:t>Thực hiện chạy các lệnh:</w:t>
      </w:r>
    </w:p>
    <w:tbl>
      <w:tblPr>
        <w:tblStyle w:val="TableGrid"/>
        <w:tblW w:w="0" w:type="auto"/>
        <w:tblLook w:val="04A0" w:firstRow="1" w:lastRow="0" w:firstColumn="1" w:lastColumn="0" w:noHBand="0" w:noVBand="1"/>
      </w:tblPr>
      <w:tblGrid>
        <w:gridCol w:w="9111"/>
      </w:tblGrid>
      <w:tr w:rsidR="00E505DB" w14:paraId="27A79A0A" w14:textId="77777777" w:rsidTr="00E505DB">
        <w:tc>
          <w:tcPr>
            <w:tcW w:w="9111" w:type="dxa"/>
          </w:tcPr>
          <w:p w14:paraId="5C1B5D81" w14:textId="77777777" w:rsidR="00E505DB" w:rsidRDefault="00E505DB" w:rsidP="00E505DB">
            <w:pPr>
              <w:pStyle w:val="Nidungvnbn"/>
              <w:tabs>
                <w:tab w:val="left" w:pos="450"/>
              </w:tabs>
            </w:pPr>
            <w:r>
              <w:t xml:space="preserve">$ git clone https://github.com/bukosabino/ta.git </w:t>
            </w:r>
          </w:p>
          <w:p w14:paraId="20DF062A" w14:textId="77777777" w:rsidR="00E505DB" w:rsidRDefault="00E505DB" w:rsidP="00E505DB">
            <w:pPr>
              <w:pStyle w:val="Nidungvnbn"/>
              <w:tabs>
                <w:tab w:val="left" w:pos="450"/>
              </w:tabs>
            </w:pPr>
            <w:r>
              <w:t xml:space="preserve">$ cd ta </w:t>
            </w:r>
          </w:p>
          <w:p w14:paraId="26FC4D1B" w14:textId="77777777" w:rsidR="00E505DB" w:rsidRDefault="00E505DB" w:rsidP="00E505DB">
            <w:pPr>
              <w:pStyle w:val="Nidungvnbn"/>
              <w:tabs>
                <w:tab w:val="left" w:pos="450"/>
              </w:tabs>
            </w:pPr>
            <w:r>
              <w:t xml:space="preserve">$ pip install -r dev-terms.txt </w:t>
            </w:r>
          </w:p>
          <w:p w14:paraId="3826C21A" w14:textId="77777777" w:rsidR="00E505DB" w:rsidRDefault="00E505DB" w:rsidP="00E505DB">
            <w:pPr>
              <w:pStyle w:val="Nidungvnbn"/>
              <w:tabs>
                <w:tab w:val="left" w:pos="450"/>
              </w:tabs>
            </w:pPr>
            <w:r>
              <w:t xml:space="preserve">$ cd dev </w:t>
            </w:r>
          </w:p>
          <w:p w14:paraId="58E0158D" w14:textId="41F12940" w:rsidR="00E505DB" w:rsidRDefault="00E505DB" w:rsidP="00E505DB">
            <w:pPr>
              <w:pStyle w:val="Nidungvnbn"/>
              <w:tabs>
                <w:tab w:val="left" w:pos="450"/>
              </w:tabs>
              <w:ind w:firstLine="0"/>
            </w:pPr>
            <w:r>
              <w:t>$ python bollinger_band_features_example.py</w:t>
            </w:r>
          </w:p>
        </w:tc>
      </w:tr>
    </w:tbl>
    <w:p w14:paraId="2E57187F" w14:textId="192F55E7" w:rsidR="004C3FD4" w:rsidRPr="00B65DE1" w:rsidRDefault="0026579B" w:rsidP="006B44E2">
      <w:pPr>
        <w:pStyle w:val="bang"/>
        <w:jc w:val="center"/>
      </w:pPr>
      <w:bookmarkStart w:id="46" w:name="_Toc12109124"/>
      <w:r>
        <w:t>Bảng 2.5: Lệnh chạy</w:t>
      </w:r>
      <w:bookmarkEnd w:id="46"/>
    </w:p>
    <w:p w14:paraId="3EB897BD" w14:textId="2E949D15" w:rsidR="00A91338" w:rsidRPr="00B65DE1" w:rsidRDefault="00A91338" w:rsidP="0017786F">
      <w:pPr>
        <w:pStyle w:val="Nidungvnbn"/>
        <w:tabs>
          <w:tab w:val="left" w:pos="450"/>
        </w:tabs>
        <w:ind w:firstLine="0"/>
      </w:pPr>
      <w:r w:rsidRPr="00B65DE1">
        <w:t xml:space="preserve">  </w:t>
      </w:r>
    </w:p>
    <w:p w14:paraId="16130834" w14:textId="6578D0B7" w:rsidR="009A1DB6" w:rsidRPr="002161C3" w:rsidRDefault="004C3FD4" w:rsidP="009A1DB6">
      <w:pPr>
        <w:pStyle w:val="Nidungvnbn"/>
        <w:tabs>
          <w:tab w:val="left" w:pos="450"/>
        </w:tabs>
        <w:ind w:firstLine="0"/>
        <w:outlineLvl w:val="0"/>
        <w:rPr>
          <w:b/>
          <w:sz w:val="32"/>
          <w:szCs w:val="32"/>
        </w:rPr>
      </w:pPr>
      <w:r w:rsidRPr="00B65DE1">
        <w:rPr>
          <w:sz w:val="32"/>
          <w:szCs w:val="32"/>
        </w:rPr>
        <w:br w:type="column"/>
      </w:r>
      <w:bookmarkStart w:id="47" w:name="_Toc12109208"/>
      <w:r w:rsidR="009A1DB6" w:rsidRPr="002161C3">
        <w:rPr>
          <w:b/>
          <w:sz w:val="32"/>
          <w:szCs w:val="32"/>
        </w:rPr>
        <w:lastRenderedPageBreak/>
        <w:t>CHƯƠNG 3 – DEMO VÀ ĐÁNH GIÁ, NHẬN XÉT PHẨN MỀM ỨNG DỤNG</w:t>
      </w:r>
      <w:bookmarkEnd w:id="47"/>
    </w:p>
    <w:p w14:paraId="5C0CA3BC" w14:textId="15E1E4CB" w:rsidR="00DC0103" w:rsidRPr="002161C3" w:rsidRDefault="004B532B" w:rsidP="00376F1D">
      <w:pPr>
        <w:pStyle w:val="Nidungvnbn"/>
        <w:numPr>
          <w:ilvl w:val="1"/>
          <w:numId w:val="32"/>
        </w:numPr>
        <w:tabs>
          <w:tab w:val="left" w:pos="450"/>
        </w:tabs>
        <w:ind w:hanging="1800"/>
        <w:outlineLvl w:val="1"/>
        <w:rPr>
          <w:b/>
        </w:rPr>
      </w:pPr>
      <w:bookmarkStart w:id="48" w:name="_Toc12109209"/>
      <w:r w:rsidRPr="002161C3">
        <w:rPr>
          <w:b/>
        </w:rPr>
        <w:t>Chạy Demo</w:t>
      </w:r>
      <w:bookmarkEnd w:id="48"/>
    </w:p>
    <w:p w14:paraId="4C3A143C" w14:textId="1E89C100" w:rsidR="00852C58" w:rsidRPr="00B65DE1" w:rsidRDefault="00824D15" w:rsidP="00C40E1F">
      <w:pPr>
        <w:pStyle w:val="Nidungvnbn"/>
        <w:numPr>
          <w:ilvl w:val="0"/>
          <w:numId w:val="21"/>
        </w:numPr>
      </w:pPr>
      <w:r>
        <w:t xml:space="preserve">Điều kiện thử nghiệm bị giới hạn </w:t>
      </w:r>
      <w:r w:rsidR="00126023">
        <w:t>và nguồn data không nhiều</w:t>
      </w:r>
      <w:r w:rsidR="00A4338F">
        <w:t xml:space="preserve"> </w:t>
      </w:r>
    </w:p>
    <w:p w14:paraId="01F81D8D" w14:textId="19AAE5AE" w:rsidR="00852C58" w:rsidRPr="00B65DE1" w:rsidRDefault="00852C58" w:rsidP="00C40E1F">
      <w:pPr>
        <w:pStyle w:val="Nidungvnbn"/>
        <w:numPr>
          <w:ilvl w:val="0"/>
          <w:numId w:val="21"/>
        </w:numPr>
      </w:pPr>
      <w:r w:rsidRPr="00B65DE1">
        <w:t>Do thời gian làm đồ án có hạn và quy mô hệ thống khá lớn nên em chỉ thực hiện thử nghiệm với một số giới hạn sau:</w:t>
      </w:r>
    </w:p>
    <w:p w14:paraId="402BDC4E" w14:textId="37AD5251" w:rsidR="00852C58" w:rsidRDefault="00852C58" w:rsidP="00126023">
      <w:pPr>
        <w:pStyle w:val="Nidungvnbn"/>
        <w:numPr>
          <w:ilvl w:val="0"/>
          <w:numId w:val="21"/>
        </w:numPr>
        <w:jc w:val="left"/>
      </w:pPr>
      <w:r w:rsidRPr="00B65DE1">
        <w:t xml:space="preserve">Chương trình là </w:t>
      </w:r>
      <w:r w:rsidR="00126023">
        <w:t>một phần mềm ứng dụng dùng để d</w:t>
      </w:r>
      <w:r w:rsidR="00126023" w:rsidRPr="00126023">
        <w:t>ự đoán hướng của giá thị trường chứng khoán sử dụng rừng ngẫu nhiên</w:t>
      </w:r>
      <w:r w:rsidR="00126023">
        <w:t>.</w:t>
      </w:r>
    </w:p>
    <w:p w14:paraId="65F047F3" w14:textId="77777777" w:rsidR="008C1594" w:rsidRDefault="008C1594" w:rsidP="008C755E">
      <w:pPr>
        <w:pStyle w:val="Nidungvnbn"/>
        <w:ind w:firstLine="0"/>
        <w:jc w:val="left"/>
      </w:pPr>
    </w:p>
    <w:p w14:paraId="0F3BB56F" w14:textId="7542B172" w:rsidR="00CE0642" w:rsidRPr="008C1594" w:rsidRDefault="00C153B5" w:rsidP="00CE0642">
      <w:pPr>
        <w:pStyle w:val="Nidungvnbn"/>
        <w:ind w:left="720" w:firstLine="0"/>
        <w:jc w:val="left"/>
        <w:rPr>
          <w:b/>
        </w:rPr>
      </w:pPr>
      <w:r w:rsidRPr="008C1594">
        <w:rPr>
          <w:b/>
        </w:rPr>
        <w:t>Input data đầu vào:</w:t>
      </w:r>
      <w:r w:rsidR="008C755E" w:rsidRPr="008C755E">
        <w:t xml:space="preserve"> </w:t>
      </w:r>
      <w:r w:rsidR="008C755E">
        <w:t>là Data Apple (APPL) từ 11/6/2018 đến 11/6/2019 được download tại trang NASDAQ lưu dưới định dạng file (.csv).Gồm các column cần thiết phục vụ cho việc rut trích các đặc trưng là Close, Open, High, Volume</w:t>
      </w:r>
    </w:p>
    <w:p w14:paraId="5B112919" w14:textId="1DB9D3F6" w:rsidR="00C153B5" w:rsidRDefault="00C153B5" w:rsidP="00EA42B3">
      <w:pPr>
        <w:pStyle w:val="Nidungvnbn"/>
      </w:pPr>
      <w:r w:rsidRPr="00EA42B3">
        <w:rPr>
          <w:noProof/>
        </w:rPr>
        <w:lastRenderedPageBreak/>
        <w:drawing>
          <wp:inline distT="0" distB="0" distL="0" distR="0" wp14:anchorId="06D22731" wp14:editId="434DAD2B">
            <wp:extent cx="5295900" cy="71721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7578" cy="7174393"/>
                    </a:xfrm>
                    <a:prstGeom prst="rect">
                      <a:avLst/>
                    </a:prstGeom>
                    <a:noFill/>
                    <a:ln>
                      <a:noFill/>
                    </a:ln>
                  </pic:spPr>
                </pic:pic>
              </a:graphicData>
            </a:graphic>
          </wp:inline>
        </w:drawing>
      </w:r>
    </w:p>
    <w:p w14:paraId="7D053704" w14:textId="6A8D5A4D" w:rsidR="00C153B5" w:rsidRDefault="00C153B5" w:rsidP="00C153B5">
      <w:pPr>
        <w:pStyle w:val="hinh"/>
        <w:jc w:val="center"/>
      </w:pPr>
      <w:bookmarkStart w:id="49" w:name="_Toc12109132"/>
      <w:r>
        <w:t xml:space="preserve">Hình 3.1: </w:t>
      </w:r>
      <w:r w:rsidRPr="00C153B5">
        <w:t>Input data đầu vào</w:t>
      </w:r>
      <w:bookmarkEnd w:id="49"/>
    </w:p>
    <w:p w14:paraId="15C62B5E" w14:textId="02B5F072" w:rsidR="00FF7089" w:rsidRDefault="00E35796" w:rsidP="00FF7089">
      <w:pPr>
        <w:pStyle w:val="Nidungvnbn"/>
      </w:pPr>
      <w:r w:rsidRPr="00E35796">
        <w:lastRenderedPageBreak/>
        <w:t>Input đầu vào chúng ta có column Date</w:t>
      </w:r>
      <w:r>
        <w:t xml:space="preserve"> </w:t>
      </w:r>
      <w:r w:rsidRPr="00E35796">
        <w:t xml:space="preserve">không cần sử dụng trong dự đoán có thể </w:t>
      </w:r>
      <w:bookmarkStart w:id="50" w:name="_GoBack"/>
      <w:bookmarkEnd w:id="50"/>
      <w:r w:rsidRPr="00E35796">
        <w:t>xóa đi qua câu lệnh "Del"</w:t>
      </w:r>
      <w:r>
        <w:t xml:space="preserve">. </w:t>
      </w:r>
      <w:r w:rsidRPr="00E35796">
        <w:t>Chúng</w:t>
      </w:r>
      <w:r>
        <w:t xml:space="preserve"> ta cần exponential smoothing (làm mịn theo </w:t>
      </w:r>
      <w:r w:rsidRPr="00E35796">
        <w:t>cấp số nhân)</w:t>
      </w:r>
      <w:r w:rsidR="00FE607F">
        <w:t xml:space="preserve"> </w:t>
      </w:r>
      <w:r w:rsidR="00FE607F" w:rsidRPr="00FE607F">
        <w:t>qua công thức dưới đây</w:t>
      </w:r>
      <w:r w:rsidR="000700D8">
        <w:t>:</w:t>
      </w:r>
    </w:p>
    <w:tbl>
      <w:tblPr>
        <w:tblStyle w:val="TableGrid"/>
        <w:tblW w:w="0" w:type="auto"/>
        <w:tblLook w:val="04A0" w:firstRow="1" w:lastRow="0" w:firstColumn="1" w:lastColumn="0" w:noHBand="0" w:noVBand="1"/>
      </w:tblPr>
      <w:tblGrid>
        <w:gridCol w:w="9111"/>
      </w:tblGrid>
      <w:tr w:rsidR="008C755E" w14:paraId="57435467" w14:textId="77777777" w:rsidTr="00CE5C9A">
        <w:tc>
          <w:tcPr>
            <w:tcW w:w="9111" w:type="dxa"/>
          </w:tcPr>
          <w:p w14:paraId="27B5ADEC" w14:textId="77777777" w:rsidR="008C755E" w:rsidRDefault="008C755E" w:rsidP="000700D8">
            <w:pPr>
              <w:pStyle w:val="Nidungvnbn"/>
              <w:tabs>
                <w:tab w:val="left" w:pos="450"/>
              </w:tabs>
              <w:ind w:firstLine="0"/>
              <w:jc w:val="center"/>
            </w:pPr>
            <w:r>
              <w:t>S</w:t>
            </w:r>
            <w:r w:rsidRPr="000700D8">
              <w:rPr>
                <w:sz w:val="36"/>
                <w:vertAlign w:val="subscript"/>
              </w:rPr>
              <w:t>o</w:t>
            </w:r>
            <w:r>
              <w:t xml:space="preserve"> = Y</w:t>
            </w:r>
            <w:r w:rsidRPr="000700D8">
              <w:rPr>
                <w:sz w:val="36"/>
                <w:vertAlign w:val="subscript"/>
              </w:rPr>
              <w:t>o</w:t>
            </w:r>
          </w:p>
          <w:p w14:paraId="06787C40" w14:textId="4C8DB370" w:rsidR="008C755E" w:rsidRDefault="008C755E" w:rsidP="000700D8">
            <w:pPr>
              <w:pStyle w:val="Nidungvnbn"/>
              <w:tabs>
                <w:tab w:val="left" w:pos="450"/>
              </w:tabs>
              <w:ind w:firstLine="0"/>
              <w:jc w:val="center"/>
            </w:pPr>
            <w:r>
              <w:t>For t &gt; 0 , S</w:t>
            </w:r>
            <w:r w:rsidRPr="000700D8">
              <w:rPr>
                <w:sz w:val="36"/>
                <w:vertAlign w:val="subscript"/>
              </w:rPr>
              <w:t>t</w:t>
            </w:r>
            <w:r>
              <w:t xml:space="preserve"> =  </w:t>
            </w:r>
            <w:r w:rsidRPr="00FE607F">
              <w:t>α</w:t>
            </w:r>
            <w:r>
              <w:t xml:space="preserve"> </w:t>
            </w:r>
            <w:r w:rsidRPr="008C755E">
              <w:rPr>
                <w:rFonts w:ascii="Cambria Math" w:hAnsi="Cambria Math" w:cs="Cambria Math"/>
              </w:rPr>
              <w:t>∗</w:t>
            </w:r>
            <w:r>
              <w:rPr>
                <w:rFonts w:ascii="Cambria Math" w:hAnsi="Cambria Math" w:cs="Cambria Math"/>
              </w:rPr>
              <w:t xml:space="preserve"> Y</w:t>
            </w:r>
            <w:r w:rsidRPr="000700D8">
              <w:rPr>
                <w:rFonts w:ascii="Cambria Math" w:hAnsi="Cambria Math" w:cs="Cambria Math"/>
                <w:sz w:val="36"/>
                <w:vertAlign w:val="subscript"/>
              </w:rPr>
              <w:t>t</w:t>
            </w:r>
            <w:r>
              <w:rPr>
                <w:rFonts w:ascii="Cambria Math" w:hAnsi="Cambria Math" w:cs="Cambria Math"/>
              </w:rPr>
              <w:t xml:space="preserve"> + (1 - </w:t>
            </w:r>
            <w:r w:rsidRPr="00FE607F">
              <w:t>α</w:t>
            </w:r>
            <w:r>
              <w:rPr>
                <w:rFonts w:ascii="Cambria Math" w:hAnsi="Cambria Math" w:cs="Cambria Math"/>
              </w:rPr>
              <w:t xml:space="preserve">) </w:t>
            </w:r>
            <w:r w:rsidRPr="008C755E">
              <w:rPr>
                <w:rFonts w:ascii="Cambria Math" w:hAnsi="Cambria Math" w:cs="Cambria Math"/>
              </w:rPr>
              <w:t>∗</w:t>
            </w:r>
            <w:r w:rsidR="000700D8">
              <w:rPr>
                <w:rFonts w:ascii="Cambria Math" w:hAnsi="Cambria Math" w:cs="Cambria Math"/>
              </w:rPr>
              <w:t>S</w:t>
            </w:r>
            <w:r w:rsidR="000700D8" w:rsidRPr="000700D8">
              <w:rPr>
                <w:rFonts w:ascii="Cambria Math" w:hAnsi="Cambria Math" w:cs="Cambria Math"/>
                <w:sz w:val="36"/>
                <w:vertAlign w:val="subscript"/>
              </w:rPr>
              <w:t>t-1</w:t>
            </w:r>
          </w:p>
        </w:tc>
      </w:tr>
    </w:tbl>
    <w:p w14:paraId="0FD09150" w14:textId="7329B181" w:rsidR="00FE607F" w:rsidRDefault="00FE607F" w:rsidP="000700D8">
      <w:pPr>
        <w:pStyle w:val="Nidungvnbn"/>
        <w:ind w:firstLine="0"/>
      </w:pPr>
    </w:p>
    <w:p w14:paraId="47789853" w14:textId="43464180" w:rsidR="00AC2146" w:rsidRDefault="00AC2146" w:rsidP="00AC2146">
      <w:pPr>
        <w:pStyle w:val="hinh"/>
        <w:jc w:val="center"/>
      </w:pPr>
      <w:bookmarkStart w:id="51" w:name="_Toc12109133"/>
      <w:r>
        <w:t>Hình 3.2: C</w:t>
      </w:r>
      <w:r w:rsidRPr="00FE607F">
        <w:t>ông thức</w:t>
      </w:r>
      <w:r>
        <w:t xml:space="preserve"> Exponential Smoothing</w:t>
      </w:r>
      <w:bookmarkEnd w:id="51"/>
    </w:p>
    <w:p w14:paraId="2F3729C2" w14:textId="77777777" w:rsidR="00666B80" w:rsidRDefault="00666B80" w:rsidP="00FE607F">
      <w:pPr>
        <w:pStyle w:val="Nidungvnbn"/>
        <w:jc w:val="center"/>
      </w:pPr>
    </w:p>
    <w:p w14:paraId="41ED4AED" w14:textId="0CD74215" w:rsidR="004A0698" w:rsidRDefault="00FE607F" w:rsidP="00AB75D6">
      <w:pPr>
        <w:pStyle w:val="Nidungvnbn"/>
      </w:pPr>
      <w:r w:rsidRPr="00FE607F">
        <w:t>Giá trị α nằm trong khoảng 0 &lt; α &lt; 1</w:t>
      </w:r>
      <w:r>
        <w:t xml:space="preserve"> .</w:t>
      </w:r>
      <w:r w:rsidRPr="00FE607F">
        <w:t>Ở đây tôi chọn α = 0.9</w:t>
      </w:r>
      <w:r w:rsidR="00666B80">
        <w:t xml:space="preserve"> </w:t>
      </w:r>
      <w:r w:rsidR="00666B80" w:rsidRPr="00666B80">
        <w:t>và thực hiện câu lệnh code dưới đây</w:t>
      </w:r>
      <w:r w:rsidR="00666B80">
        <w:t xml:space="preserve"> </w:t>
      </w:r>
    </w:p>
    <w:tbl>
      <w:tblPr>
        <w:tblStyle w:val="TableGrid"/>
        <w:tblW w:w="0" w:type="auto"/>
        <w:tblLook w:val="04A0" w:firstRow="1" w:lastRow="0" w:firstColumn="1" w:lastColumn="0" w:noHBand="0" w:noVBand="1"/>
      </w:tblPr>
      <w:tblGrid>
        <w:gridCol w:w="9111"/>
      </w:tblGrid>
      <w:tr w:rsidR="000700D8" w14:paraId="5B101634" w14:textId="77777777" w:rsidTr="00CE5C9A">
        <w:tc>
          <w:tcPr>
            <w:tcW w:w="9111" w:type="dxa"/>
          </w:tcPr>
          <w:p w14:paraId="1BB3C1C2" w14:textId="77777777" w:rsidR="000700D8" w:rsidRDefault="000700D8" w:rsidP="000700D8">
            <w:pPr>
              <w:pStyle w:val="Nidungvnbn"/>
              <w:tabs>
                <w:tab w:val="left" w:pos="450"/>
              </w:tabs>
              <w:ind w:firstLine="0"/>
              <w:jc w:val="center"/>
            </w:pPr>
            <w:r w:rsidRPr="000700D8">
              <w:t>edata = df.ewm(alpha=</w:t>
            </w:r>
            <w:r>
              <w:t>0.9</w:t>
            </w:r>
            <w:proofErr w:type="gramStart"/>
            <w:r w:rsidRPr="000700D8">
              <w:t>).mean</w:t>
            </w:r>
            <w:proofErr w:type="gramEnd"/>
            <w:r w:rsidRPr="000700D8">
              <w:t>()</w:t>
            </w:r>
          </w:p>
          <w:p w14:paraId="6737CAC2" w14:textId="77777777" w:rsidR="000700D8" w:rsidRDefault="000700D8" w:rsidP="000700D8">
            <w:pPr>
              <w:pStyle w:val="Nidungvnbn"/>
              <w:tabs>
                <w:tab w:val="left" w:pos="450"/>
              </w:tabs>
              <w:ind w:firstLine="0"/>
              <w:jc w:val="left"/>
            </w:pPr>
            <w:r>
              <w:t xml:space="preserve">Trong đó </w:t>
            </w:r>
          </w:p>
          <w:p w14:paraId="19FEB26F" w14:textId="60C3B1F9" w:rsidR="000700D8" w:rsidRDefault="000700D8" w:rsidP="000700D8">
            <w:pPr>
              <w:pStyle w:val="Nidungvnbn"/>
              <w:tabs>
                <w:tab w:val="left" w:pos="450"/>
              </w:tabs>
              <w:ind w:firstLine="0"/>
              <w:jc w:val="left"/>
            </w:pPr>
            <w:r>
              <w:t xml:space="preserve">        df là Data Frame input đầu vào dữ liệu ban đầu</w:t>
            </w:r>
          </w:p>
        </w:tc>
      </w:tr>
    </w:tbl>
    <w:p w14:paraId="390EC94B" w14:textId="0316C5ED" w:rsidR="00666B80" w:rsidRDefault="00666B80" w:rsidP="000700D8">
      <w:pPr>
        <w:pStyle w:val="Nidungvnbn"/>
        <w:ind w:firstLine="0"/>
      </w:pPr>
    </w:p>
    <w:p w14:paraId="4FF8B876" w14:textId="2426F79D" w:rsidR="006B44E2" w:rsidRDefault="00C642C2" w:rsidP="006B44E2">
      <w:pPr>
        <w:pStyle w:val="hinh"/>
        <w:jc w:val="center"/>
      </w:pPr>
      <w:bookmarkStart w:id="52" w:name="_Toc12109134"/>
      <w:r>
        <w:t xml:space="preserve">Hình 3.3: </w:t>
      </w:r>
      <w:r w:rsidR="005726DF" w:rsidRPr="005726DF">
        <w:t>Câu lệnh</w:t>
      </w:r>
      <w:r w:rsidR="005726DF">
        <w:t xml:space="preserve"> </w:t>
      </w:r>
      <w:r>
        <w:t>Exponential Smoothing</w:t>
      </w:r>
      <w:bookmarkEnd w:id="52"/>
    </w:p>
    <w:p w14:paraId="1C5770FF" w14:textId="77777777" w:rsidR="006B44E2" w:rsidRDefault="006B44E2" w:rsidP="008C1594">
      <w:pPr>
        <w:pStyle w:val="Nidungvnbn"/>
        <w:ind w:firstLine="0"/>
      </w:pPr>
    </w:p>
    <w:p w14:paraId="3E1F2FA3" w14:textId="77777777" w:rsidR="006B44E2" w:rsidRDefault="006B44E2" w:rsidP="008C1594">
      <w:pPr>
        <w:pStyle w:val="Nidungvnbn"/>
        <w:ind w:firstLine="0"/>
      </w:pPr>
    </w:p>
    <w:p w14:paraId="283723D0" w14:textId="77777777" w:rsidR="006B44E2" w:rsidRDefault="006B44E2" w:rsidP="008C1594">
      <w:pPr>
        <w:pStyle w:val="Nidungvnbn"/>
        <w:ind w:firstLine="0"/>
      </w:pPr>
    </w:p>
    <w:p w14:paraId="1F3DDCC2" w14:textId="77777777" w:rsidR="006B44E2" w:rsidRDefault="006B44E2" w:rsidP="008C1594">
      <w:pPr>
        <w:pStyle w:val="Nidungvnbn"/>
        <w:ind w:firstLine="0"/>
      </w:pPr>
    </w:p>
    <w:p w14:paraId="1F366278" w14:textId="77777777" w:rsidR="006B44E2" w:rsidRDefault="006B44E2" w:rsidP="008C1594">
      <w:pPr>
        <w:pStyle w:val="Nidungvnbn"/>
        <w:ind w:firstLine="0"/>
      </w:pPr>
    </w:p>
    <w:p w14:paraId="01D60DAA" w14:textId="77777777" w:rsidR="006B44E2" w:rsidRDefault="006B44E2" w:rsidP="008C1594">
      <w:pPr>
        <w:pStyle w:val="Nidungvnbn"/>
        <w:ind w:firstLine="0"/>
      </w:pPr>
    </w:p>
    <w:p w14:paraId="63D330AE" w14:textId="77777777" w:rsidR="006B44E2" w:rsidRDefault="006B44E2" w:rsidP="008C1594">
      <w:pPr>
        <w:pStyle w:val="Nidungvnbn"/>
        <w:ind w:firstLine="0"/>
      </w:pPr>
    </w:p>
    <w:p w14:paraId="3BE0EC9D" w14:textId="77777777" w:rsidR="006B44E2" w:rsidRDefault="006B44E2" w:rsidP="008C1594">
      <w:pPr>
        <w:pStyle w:val="Nidungvnbn"/>
        <w:ind w:firstLine="0"/>
      </w:pPr>
    </w:p>
    <w:p w14:paraId="691D1D37" w14:textId="77777777" w:rsidR="006B44E2" w:rsidRDefault="006B44E2" w:rsidP="008C1594">
      <w:pPr>
        <w:pStyle w:val="Nidungvnbn"/>
        <w:ind w:firstLine="0"/>
      </w:pPr>
    </w:p>
    <w:p w14:paraId="3DBF56D0" w14:textId="77777777" w:rsidR="006B44E2" w:rsidRDefault="006B44E2" w:rsidP="008C1594">
      <w:pPr>
        <w:pStyle w:val="Nidungvnbn"/>
        <w:ind w:firstLine="0"/>
      </w:pPr>
    </w:p>
    <w:p w14:paraId="2ACE2C94" w14:textId="77777777" w:rsidR="006B44E2" w:rsidRDefault="006B44E2" w:rsidP="008C1594">
      <w:pPr>
        <w:pStyle w:val="Nidungvnbn"/>
        <w:ind w:firstLine="0"/>
      </w:pPr>
    </w:p>
    <w:p w14:paraId="6D834A72" w14:textId="232B6DD0" w:rsidR="008C1594" w:rsidRDefault="008C1594" w:rsidP="008C1594">
      <w:pPr>
        <w:pStyle w:val="Nidungvnbn"/>
        <w:ind w:firstLine="0"/>
      </w:pPr>
      <w:r>
        <w:lastRenderedPageBreak/>
        <w:t xml:space="preserve">Kết quả xuất ra sau </w:t>
      </w:r>
      <w:r w:rsidRPr="008C1594">
        <w:t>khi Smoothing</w:t>
      </w:r>
      <w:r>
        <w:t xml:space="preserve">. </w:t>
      </w:r>
    </w:p>
    <w:p w14:paraId="136E7F21" w14:textId="0554CF6A" w:rsidR="00680CC9" w:rsidRPr="00B65DE1" w:rsidRDefault="00CD698B" w:rsidP="006B44E2">
      <w:pPr>
        <w:pStyle w:val="Nidungvnbn"/>
        <w:ind w:firstLine="0"/>
      </w:pPr>
      <w:r>
        <w:rPr>
          <w:noProof/>
        </w:rPr>
        <w:drawing>
          <wp:inline distT="0" distB="0" distL="0" distR="0" wp14:anchorId="41BF1EF2" wp14:editId="5C13009B">
            <wp:extent cx="4886325" cy="6810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6325" cy="6810375"/>
                    </a:xfrm>
                    <a:prstGeom prst="rect">
                      <a:avLst/>
                    </a:prstGeom>
                  </pic:spPr>
                </pic:pic>
              </a:graphicData>
            </a:graphic>
          </wp:inline>
        </w:drawing>
      </w:r>
    </w:p>
    <w:p w14:paraId="2F114FAD" w14:textId="7B87644B" w:rsidR="00680CC9" w:rsidRDefault="00D502BD" w:rsidP="00680CC9">
      <w:pPr>
        <w:pStyle w:val="hinh"/>
        <w:jc w:val="center"/>
      </w:pPr>
      <w:bookmarkStart w:id="53" w:name="_Toc12109135"/>
      <w:r w:rsidRPr="00B65DE1">
        <w:t>Hình 3.</w:t>
      </w:r>
      <w:r w:rsidR="004F0FDC">
        <w:t>4</w:t>
      </w:r>
      <w:r w:rsidR="009A244A" w:rsidRPr="00B65DE1">
        <w:t>: K</w:t>
      </w:r>
      <w:r w:rsidR="00680CC9" w:rsidRPr="00B65DE1">
        <w:t xml:space="preserve">ết quả </w:t>
      </w:r>
      <w:r w:rsidR="004F0FDC">
        <w:t>data sau khi Exponential Smoothing</w:t>
      </w:r>
      <w:bookmarkEnd w:id="53"/>
    </w:p>
    <w:p w14:paraId="7F8ACD01" w14:textId="77777777" w:rsidR="00E46272" w:rsidRDefault="00E46272" w:rsidP="00E46272">
      <w:pPr>
        <w:pStyle w:val="Nidungvnbn"/>
      </w:pPr>
    </w:p>
    <w:p w14:paraId="47602FE7" w14:textId="1500B85C" w:rsidR="004A0698" w:rsidRDefault="004A0698" w:rsidP="004A0698">
      <w:pPr>
        <w:pStyle w:val="Nidungvnbn"/>
        <w:jc w:val="left"/>
      </w:pPr>
      <w:r w:rsidRPr="004A0698">
        <w:lastRenderedPageBreak/>
        <w:t>Thực hiện rút trích đặc trưng từ data input sau khi smoothing</w:t>
      </w:r>
      <w:r w:rsidR="00FE19D9">
        <w:t xml:space="preserve">. </w:t>
      </w:r>
      <w:r w:rsidRPr="004A0698">
        <w:t>Chúng ta cần có các đặc trưng Relative Strength Index (RSI)</w:t>
      </w:r>
      <w:r w:rsidR="00FE19D9">
        <w:t xml:space="preserve">, Stochastic Oscillator %K, Williams %R, </w:t>
      </w:r>
      <w:r w:rsidR="00FE19D9" w:rsidRPr="00FE19D9">
        <w:t>Moving Average Convergence Divergence</w:t>
      </w:r>
      <w:r w:rsidR="00FE19D9">
        <w:t xml:space="preserve"> (MACD Signal)</w:t>
      </w:r>
      <w:r w:rsidR="00703854">
        <w:t>, Price Rate of Change</w:t>
      </w:r>
      <w:r w:rsidR="00780498">
        <w:t xml:space="preserve"> với tham số đầu vào “n” day là </w:t>
      </w:r>
      <w:r w:rsidR="00780498" w:rsidRPr="00780498">
        <w:t>[5, 14, 26, 44, 66]</w:t>
      </w:r>
      <w:r w:rsidR="00780498">
        <w:t xml:space="preserve"> </w:t>
      </w:r>
      <w:r w:rsidR="00703854">
        <w:t>,</w:t>
      </w:r>
      <w:r w:rsidR="00703854" w:rsidRPr="00703854">
        <w:t xml:space="preserve"> </w:t>
      </w:r>
      <w:r w:rsidR="00703854">
        <w:t xml:space="preserve">On Balance Volume </w:t>
      </w:r>
      <w:r w:rsidR="00CB1AB5">
        <w:t>.</w:t>
      </w:r>
      <w:r w:rsidR="00E60F01">
        <w:t xml:space="preserve"> Trong phần demo Chung tôi sử dung folder “ta” chứa các file python có các function sử dụng</w:t>
      </w:r>
      <w:r w:rsidR="006B44E2">
        <w:t xml:space="preserve"> trong việc rút trích đặc trưng</w:t>
      </w:r>
      <w:r w:rsidR="00E60F01">
        <w:t>.</w:t>
      </w:r>
    </w:p>
    <w:p w14:paraId="3A5E7476" w14:textId="0937AB31" w:rsidR="006B6FB9" w:rsidRDefault="006B6FB9" w:rsidP="006B44E2">
      <w:pPr>
        <w:pStyle w:val="Nidungvnbn"/>
        <w:ind w:firstLine="0"/>
        <w:jc w:val="left"/>
      </w:pPr>
    </w:p>
    <w:tbl>
      <w:tblPr>
        <w:tblStyle w:val="TableGrid"/>
        <w:tblW w:w="0" w:type="auto"/>
        <w:tblLook w:val="04A0" w:firstRow="1" w:lastRow="0" w:firstColumn="1" w:lastColumn="0" w:noHBand="0" w:noVBand="1"/>
      </w:tblPr>
      <w:tblGrid>
        <w:gridCol w:w="9111"/>
      </w:tblGrid>
      <w:tr w:rsidR="006B6FB9" w14:paraId="09F0264C" w14:textId="77777777" w:rsidTr="00CE5C9A">
        <w:tc>
          <w:tcPr>
            <w:tcW w:w="9111" w:type="dxa"/>
          </w:tcPr>
          <w:p w14:paraId="525FC1F3" w14:textId="77777777" w:rsidR="001C024E" w:rsidRDefault="001C024E" w:rsidP="00E60F01">
            <w:pPr>
              <w:pStyle w:val="Nidungvnbn"/>
              <w:tabs>
                <w:tab w:val="left" w:pos="450"/>
              </w:tabs>
              <w:ind w:firstLine="0"/>
            </w:pPr>
          </w:p>
          <w:p w14:paraId="1025DE2A" w14:textId="7FED6C46" w:rsidR="00E60F01" w:rsidRDefault="00E60F01" w:rsidP="00E60F01">
            <w:pPr>
              <w:pStyle w:val="Nidungvnbn"/>
              <w:tabs>
                <w:tab w:val="left" w:pos="450"/>
              </w:tabs>
              <w:ind w:firstLine="0"/>
            </w:pPr>
            <w:r w:rsidRPr="00E60F01">
              <w:t xml:space="preserve">RSI14 = momentum.rsi(saapl['Close']) </w:t>
            </w:r>
          </w:p>
          <w:p w14:paraId="6E8EA78C" w14:textId="7E0DCDFE" w:rsidR="00E60F01" w:rsidRDefault="00E60F01" w:rsidP="00E60F01">
            <w:pPr>
              <w:pStyle w:val="Nidungvnbn"/>
              <w:tabs>
                <w:tab w:val="left" w:pos="450"/>
              </w:tabs>
              <w:ind w:firstLine="0"/>
            </w:pPr>
            <w:r w:rsidRPr="00E60F01">
              <w:t>STOCH = momentum.stoch(saapl['High'],saapl['Low'],saapl['Close'])</w:t>
            </w:r>
          </w:p>
          <w:p w14:paraId="72A48AE6" w14:textId="4192E27D" w:rsidR="00E60F01" w:rsidRDefault="00E60F01" w:rsidP="00E60F01">
            <w:pPr>
              <w:pStyle w:val="Nidungvnbn"/>
              <w:tabs>
                <w:tab w:val="left" w:pos="450"/>
              </w:tabs>
              <w:ind w:firstLine="0"/>
            </w:pPr>
            <w:r w:rsidRPr="00E60F01">
              <w:t>WR = momentum.wr(saapl['High'],saapl['Low'],saapl['Close'])</w:t>
            </w:r>
          </w:p>
          <w:p w14:paraId="3B07A7C2" w14:textId="262E5393" w:rsidR="00E60F01" w:rsidRDefault="00E60F01" w:rsidP="00E60F01">
            <w:pPr>
              <w:pStyle w:val="Nidungvnbn"/>
              <w:tabs>
                <w:tab w:val="left" w:pos="450"/>
              </w:tabs>
              <w:ind w:firstLine="0"/>
            </w:pPr>
            <w:r w:rsidRPr="00E60F01">
              <w:t>MACD = trend.macd_signal(saapl['Close'])</w:t>
            </w:r>
          </w:p>
          <w:p w14:paraId="5A49010C" w14:textId="1E86C159" w:rsidR="00E60F01" w:rsidRDefault="00E60F01" w:rsidP="00E60F01">
            <w:pPr>
              <w:pStyle w:val="Nidungvnbn"/>
              <w:tabs>
                <w:tab w:val="left" w:pos="450"/>
              </w:tabs>
              <w:ind w:firstLine="0"/>
            </w:pPr>
            <w:r w:rsidRPr="00E60F01">
              <w:t>OBV = volume.on_balance_volume(saapl['Close'],saapl['Volume'])</w:t>
            </w:r>
          </w:p>
          <w:p w14:paraId="11A516D4" w14:textId="77777777" w:rsidR="00E60F01" w:rsidRDefault="00E60F01" w:rsidP="00E60F01">
            <w:pPr>
              <w:pStyle w:val="Nidungvnbn"/>
              <w:tabs>
                <w:tab w:val="left" w:pos="450"/>
              </w:tabs>
              <w:ind w:firstLine="0"/>
            </w:pPr>
            <w:r>
              <w:t xml:space="preserve">for x in [5, 14, 26, 44, 66]:                             </w:t>
            </w:r>
          </w:p>
          <w:p w14:paraId="32B437E4" w14:textId="1A7141BE" w:rsidR="00E60F01" w:rsidRDefault="00E60F01" w:rsidP="00E60F01">
            <w:pPr>
              <w:pStyle w:val="Nidungvnbn"/>
              <w:tabs>
                <w:tab w:val="left" w:pos="450"/>
              </w:tabs>
              <w:ind w:firstLine="0"/>
            </w:pPr>
            <w:r>
              <w:t xml:space="preserve">           saapl = rate_of_change(saapl, n=x)</w:t>
            </w:r>
          </w:p>
          <w:p w14:paraId="5CE574C0" w14:textId="77777777" w:rsidR="006B6FB9" w:rsidRDefault="006B6FB9" w:rsidP="00CE5C9A">
            <w:pPr>
              <w:pStyle w:val="Nidungvnbn"/>
              <w:tabs>
                <w:tab w:val="left" w:pos="450"/>
              </w:tabs>
              <w:ind w:firstLine="0"/>
              <w:jc w:val="left"/>
            </w:pPr>
            <w:r>
              <w:t xml:space="preserve">Trong đó </w:t>
            </w:r>
          </w:p>
          <w:p w14:paraId="61A0CAAD" w14:textId="77777777" w:rsidR="006B6FB9" w:rsidRDefault="006B6FB9" w:rsidP="00E60F01">
            <w:pPr>
              <w:pStyle w:val="Nidungvnbn"/>
              <w:tabs>
                <w:tab w:val="left" w:pos="450"/>
              </w:tabs>
              <w:ind w:firstLine="0"/>
              <w:jc w:val="left"/>
            </w:pPr>
            <w:r>
              <w:t xml:space="preserve">        </w:t>
            </w:r>
            <w:r w:rsidR="00E60F01">
              <w:t>saapl</w:t>
            </w:r>
            <w:r>
              <w:t xml:space="preserve"> là Data Frame input đầu vào dữ liệu </w:t>
            </w:r>
            <w:r w:rsidR="00E60F01">
              <w:t>đã Exponential Smoothing</w:t>
            </w:r>
          </w:p>
          <w:p w14:paraId="69BCC576" w14:textId="4AB3751E" w:rsidR="00E60F01" w:rsidRDefault="00E60F01" w:rsidP="00E60F01">
            <w:pPr>
              <w:pStyle w:val="Nidungvnbn"/>
              <w:tabs>
                <w:tab w:val="left" w:pos="450"/>
              </w:tabs>
              <w:ind w:firstLine="0"/>
              <w:jc w:val="left"/>
            </w:pPr>
          </w:p>
        </w:tc>
      </w:tr>
    </w:tbl>
    <w:p w14:paraId="714575D6" w14:textId="3F7F9002" w:rsidR="00030A25" w:rsidRDefault="00030A25" w:rsidP="00EA42B3">
      <w:pPr>
        <w:pStyle w:val="Nidungvnbn"/>
        <w:ind w:firstLine="0"/>
      </w:pPr>
    </w:p>
    <w:p w14:paraId="407135C2" w14:textId="11AF9EA9" w:rsidR="00030A25" w:rsidRDefault="008A038A" w:rsidP="008A038A">
      <w:pPr>
        <w:pStyle w:val="hinh"/>
        <w:jc w:val="center"/>
      </w:pPr>
      <w:bookmarkStart w:id="54" w:name="_Toc12109136"/>
      <w:r w:rsidRPr="00B65DE1">
        <w:t>Hình 3.</w:t>
      </w:r>
      <w:r>
        <w:t>5</w:t>
      </w:r>
      <w:r w:rsidRPr="00B65DE1">
        <w:t xml:space="preserve">: </w:t>
      </w:r>
      <w:r w:rsidR="00030A25" w:rsidRPr="00030A25">
        <w:t>Câu lệnh thực hiện các tính toán</w:t>
      </w:r>
      <w:r w:rsidR="00030A25">
        <w:t xml:space="preserve"> </w:t>
      </w:r>
      <w:r w:rsidR="00030A25" w:rsidRPr="00030A25">
        <w:t>các đặc trưng</w:t>
      </w:r>
      <w:bookmarkEnd w:id="54"/>
    </w:p>
    <w:p w14:paraId="42A0020F" w14:textId="77777777" w:rsidR="00EA42B3" w:rsidRDefault="00EA42B3" w:rsidP="00A123BF">
      <w:pPr>
        <w:pStyle w:val="Nidungvnbn"/>
      </w:pPr>
    </w:p>
    <w:p w14:paraId="18A64197" w14:textId="77777777" w:rsidR="00EA42B3" w:rsidRDefault="00EA42B3" w:rsidP="00A123BF">
      <w:pPr>
        <w:pStyle w:val="Nidungvnbn"/>
      </w:pPr>
    </w:p>
    <w:p w14:paraId="76A331DB" w14:textId="77777777" w:rsidR="00EA42B3" w:rsidRDefault="00EA42B3" w:rsidP="00A123BF">
      <w:pPr>
        <w:pStyle w:val="Nidungvnbn"/>
      </w:pPr>
    </w:p>
    <w:p w14:paraId="61EB6457" w14:textId="77777777" w:rsidR="00EA42B3" w:rsidRDefault="00EA42B3" w:rsidP="00A123BF">
      <w:pPr>
        <w:pStyle w:val="Nidungvnbn"/>
      </w:pPr>
    </w:p>
    <w:p w14:paraId="60603A59" w14:textId="77777777" w:rsidR="00EA42B3" w:rsidRDefault="00EA42B3" w:rsidP="00A123BF">
      <w:pPr>
        <w:pStyle w:val="Nidungvnbn"/>
      </w:pPr>
    </w:p>
    <w:p w14:paraId="3A517156" w14:textId="77777777" w:rsidR="00EA42B3" w:rsidRDefault="00EA42B3" w:rsidP="00A123BF">
      <w:pPr>
        <w:pStyle w:val="Nidungvnbn"/>
      </w:pPr>
    </w:p>
    <w:p w14:paraId="73261EE8" w14:textId="24D93A10" w:rsidR="00EA42B3" w:rsidRDefault="00EA42B3" w:rsidP="009C1DC8">
      <w:pPr>
        <w:pStyle w:val="Nidungvnbn"/>
        <w:ind w:firstLine="0"/>
      </w:pPr>
    </w:p>
    <w:p w14:paraId="59F6A6CE" w14:textId="77777777" w:rsidR="00EA42B3" w:rsidRDefault="00EA42B3" w:rsidP="00A123BF">
      <w:pPr>
        <w:pStyle w:val="Nidungvnbn"/>
      </w:pPr>
    </w:p>
    <w:p w14:paraId="572E844A" w14:textId="77777777" w:rsidR="00DC712E" w:rsidRDefault="00DC712E" w:rsidP="00A123BF">
      <w:pPr>
        <w:pStyle w:val="Nidungvnbn"/>
      </w:pPr>
    </w:p>
    <w:p w14:paraId="3DD1742A" w14:textId="77777777" w:rsidR="00DC712E" w:rsidRDefault="00DC712E" w:rsidP="00A123BF">
      <w:pPr>
        <w:pStyle w:val="Nidungvnbn"/>
      </w:pPr>
    </w:p>
    <w:p w14:paraId="3CD7217B" w14:textId="77777777" w:rsidR="00DC712E" w:rsidRDefault="00DC712E" w:rsidP="00A123BF">
      <w:pPr>
        <w:pStyle w:val="Nidungvnbn"/>
      </w:pPr>
    </w:p>
    <w:p w14:paraId="5EC0BF69" w14:textId="75258E75" w:rsidR="00A123BF" w:rsidRPr="004A0698" w:rsidRDefault="00A123BF" w:rsidP="00A123BF">
      <w:pPr>
        <w:pStyle w:val="Nidungvnbn"/>
      </w:pPr>
      <w:r w:rsidRPr="00A123BF">
        <w:t>Dưới đây là hình ảnh kết quả tính toán của các đặc trưng</w:t>
      </w:r>
    </w:p>
    <w:p w14:paraId="4B1DFCE3" w14:textId="12AE1879" w:rsidR="00E46272" w:rsidRDefault="00D0437D" w:rsidP="00EA42B3">
      <w:pPr>
        <w:pStyle w:val="Nidungvnbn"/>
        <w:keepNext/>
        <w:ind w:firstLine="0"/>
      </w:pPr>
      <w:r w:rsidRPr="00D0437D">
        <w:rPr>
          <w:noProof/>
        </w:rPr>
        <w:drawing>
          <wp:inline distT="0" distB="0" distL="0" distR="0" wp14:anchorId="3BED8F62" wp14:editId="1AE24EEA">
            <wp:extent cx="5791835" cy="3813810"/>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5791835" cy="3813810"/>
                    </a:xfrm>
                    <a:prstGeom prst="rect">
                      <a:avLst/>
                    </a:prstGeom>
                  </pic:spPr>
                </pic:pic>
              </a:graphicData>
            </a:graphic>
          </wp:inline>
        </w:drawing>
      </w:r>
    </w:p>
    <w:p w14:paraId="6469B020" w14:textId="6480B1E8" w:rsidR="00E46272" w:rsidRDefault="008A038A" w:rsidP="00E46272">
      <w:pPr>
        <w:pStyle w:val="hinh"/>
        <w:jc w:val="center"/>
      </w:pPr>
      <w:bookmarkStart w:id="55" w:name="_Toc12109137"/>
      <w:r w:rsidRPr="00B65DE1">
        <w:t>Hình 3.</w:t>
      </w:r>
      <w:r>
        <w:t>6</w:t>
      </w:r>
      <w:r w:rsidRPr="00B65DE1">
        <w:t xml:space="preserve">: </w:t>
      </w:r>
      <w:r w:rsidR="00E46272" w:rsidRPr="00C745DD">
        <w:t>Kết quả tính RSI</w:t>
      </w:r>
      <w:bookmarkEnd w:id="55"/>
    </w:p>
    <w:p w14:paraId="39E4DAC1" w14:textId="77777777" w:rsidR="00E46272" w:rsidRDefault="00E46272" w:rsidP="00EA42B3">
      <w:pPr>
        <w:pStyle w:val="Nidungvnbn"/>
        <w:ind w:firstLine="0"/>
      </w:pPr>
    </w:p>
    <w:p w14:paraId="1B1729AC" w14:textId="5476BEE9" w:rsidR="00E46272" w:rsidRDefault="00E46272" w:rsidP="00EA42B3">
      <w:pPr>
        <w:pStyle w:val="Nidungvnbn"/>
        <w:ind w:firstLine="0"/>
      </w:pPr>
    </w:p>
    <w:p w14:paraId="6A86DC3D" w14:textId="3D48DE5F" w:rsidR="00DC712E" w:rsidRDefault="00DC712E" w:rsidP="00EA42B3">
      <w:pPr>
        <w:pStyle w:val="Nidungvnbn"/>
        <w:ind w:firstLine="0"/>
      </w:pPr>
    </w:p>
    <w:p w14:paraId="2F87C26C" w14:textId="39246F21" w:rsidR="00DC712E" w:rsidRDefault="00DC712E" w:rsidP="00EA42B3">
      <w:pPr>
        <w:pStyle w:val="Nidungvnbn"/>
        <w:ind w:firstLine="0"/>
      </w:pPr>
    </w:p>
    <w:p w14:paraId="45C82353" w14:textId="20C32EB8" w:rsidR="00DC712E" w:rsidRDefault="00DC712E" w:rsidP="00EA42B3">
      <w:pPr>
        <w:pStyle w:val="Nidungvnbn"/>
        <w:ind w:firstLine="0"/>
      </w:pPr>
    </w:p>
    <w:p w14:paraId="7AE40828" w14:textId="05EF6BD5" w:rsidR="00DC712E" w:rsidRDefault="00DC712E" w:rsidP="00EA42B3">
      <w:pPr>
        <w:pStyle w:val="Nidungvnbn"/>
        <w:ind w:firstLine="0"/>
      </w:pPr>
    </w:p>
    <w:p w14:paraId="4D088D70" w14:textId="46B0CFCD" w:rsidR="00DC712E" w:rsidRDefault="00DC712E" w:rsidP="00EA42B3">
      <w:pPr>
        <w:pStyle w:val="Nidungvnbn"/>
        <w:ind w:firstLine="0"/>
      </w:pPr>
    </w:p>
    <w:p w14:paraId="0820B415" w14:textId="2A3C7765" w:rsidR="00DC712E" w:rsidRDefault="00DC712E" w:rsidP="00EA42B3">
      <w:pPr>
        <w:pStyle w:val="Nidungvnbn"/>
        <w:ind w:firstLine="0"/>
      </w:pPr>
    </w:p>
    <w:p w14:paraId="6CBD313C" w14:textId="1FB98B93" w:rsidR="00DC712E" w:rsidRDefault="00DC712E" w:rsidP="00EA42B3">
      <w:pPr>
        <w:pStyle w:val="Nidungvnbn"/>
        <w:ind w:firstLine="0"/>
      </w:pPr>
    </w:p>
    <w:p w14:paraId="2C2C37A2" w14:textId="77777777" w:rsidR="00DC712E" w:rsidRDefault="00DC712E" w:rsidP="00EA42B3">
      <w:pPr>
        <w:pStyle w:val="Nidungvnbn"/>
        <w:ind w:firstLine="0"/>
      </w:pPr>
    </w:p>
    <w:p w14:paraId="7322947A" w14:textId="77777777" w:rsidR="00DC712E" w:rsidRDefault="00DC712E" w:rsidP="00EA42B3">
      <w:pPr>
        <w:pStyle w:val="Nidungvnbn"/>
        <w:ind w:firstLine="0"/>
      </w:pPr>
    </w:p>
    <w:p w14:paraId="62A673A3" w14:textId="1D5FE6FD" w:rsidR="00E46272" w:rsidRDefault="00D0437D" w:rsidP="00EA42B3">
      <w:pPr>
        <w:pStyle w:val="Nidungvnbn"/>
        <w:ind w:firstLine="0"/>
      </w:pPr>
      <w:r w:rsidRPr="00D0437D">
        <w:rPr>
          <w:noProof/>
        </w:rPr>
        <w:drawing>
          <wp:inline distT="0" distB="0" distL="0" distR="0" wp14:anchorId="032D2F10" wp14:editId="7761581A">
            <wp:extent cx="5428034" cy="4605223"/>
            <wp:effectExtent l="0" t="0" r="1270" b="508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452802" cy="4626237"/>
                    </a:xfrm>
                    <a:prstGeom prst="rect">
                      <a:avLst/>
                    </a:prstGeom>
                  </pic:spPr>
                </pic:pic>
              </a:graphicData>
            </a:graphic>
          </wp:inline>
        </w:drawing>
      </w:r>
    </w:p>
    <w:p w14:paraId="14D9A6CC" w14:textId="6D8BADC1" w:rsidR="0070606B" w:rsidRPr="0070606B" w:rsidRDefault="008A038A" w:rsidP="0070606B">
      <w:pPr>
        <w:pStyle w:val="hinh"/>
        <w:jc w:val="center"/>
      </w:pPr>
      <w:bookmarkStart w:id="56" w:name="_Toc12109138"/>
      <w:r w:rsidRPr="00B65DE1">
        <w:t>Hình 3.</w:t>
      </w:r>
      <w:r>
        <w:t>7</w:t>
      </w:r>
      <w:r w:rsidRPr="00B65DE1">
        <w:t xml:space="preserve">: </w:t>
      </w:r>
      <w:r w:rsidR="0070606B" w:rsidRPr="0070606B">
        <w:t>Kết quả tính Stochastic Oscillator %K</w:t>
      </w:r>
      <w:bookmarkEnd w:id="56"/>
    </w:p>
    <w:p w14:paraId="7E98090D" w14:textId="4E28C351" w:rsidR="00E46272" w:rsidRDefault="00E46272" w:rsidP="00EA42B3">
      <w:pPr>
        <w:pStyle w:val="Nidungvnbn"/>
        <w:ind w:firstLine="0"/>
      </w:pPr>
    </w:p>
    <w:p w14:paraId="0CD9DB03" w14:textId="53181F20" w:rsidR="00DC712E" w:rsidRDefault="00DC712E" w:rsidP="00EA42B3">
      <w:pPr>
        <w:pStyle w:val="Nidungvnbn"/>
        <w:ind w:firstLine="0"/>
      </w:pPr>
    </w:p>
    <w:p w14:paraId="5F6EFFD7" w14:textId="49E3E02D" w:rsidR="00DC712E" w:rsidRDefault="00DC712E" w:rsidP="00EA42B3">
      <w:pPr>
        <w:pStyle w:val="Nidungvnbn"/>
        <w:ind w:firstLine="0"/>
      </w:pPr>
    </w:p>
    <w:p w14:paraId="461C06B9" w14:textId="52160D91" w:rsidR="00DC712E" w:rsidRDefault="00DC712E" w:rsidP="00EA42B3">
      <w:pPr>
        <w:pStyle w:val="Nidungvnbn"/>
        <w:ind w:firstLine="0"/>
      </w:pPr>
    </w:p>
    <w:p w14:paraId="3313536F" w14:textId="7F0FFE0A" w:rsidR="00DC712E" w:rsidRDefault="00DC712E" w:rsidP="00EA42B3">
      <w:pPr>
        <w:pStyle w:val="Nidungvnbn"/>
        <w:ind w:firstLine="0"/>
      </w:pPr>
    </w:p>
    <w:p w14:paraId="2391C7A3" w14:textId="7D868CEE" w:rsidR="00DC712E" w:rsidRDefault="00DC712E" w:rsidP="00EA42B3">
      <w:pPr>
        <w:pStyle w:val="Nidungvnbn"/>
        <w:ind w:firstLine="0"/>
      </w:pPr>
    </w:p>
    <w:p w14:paraId="2DD97249" w14:textId="441334D8" w:rsidR="00DC712E" w:rsidRDefault="00DC712E" w:rsidP="00EA42B3">
      <w:pPr>
        <w:pStyle w:val="Nidungvnbn"/>
        <w:ind w:firstLine="0"/>
      </w:pPr>
    </w:p>
    <w:p w14:paraId="2FDF2D65" w14:textId="77777777" w:rsidR="00DC712E" w:rsidRDefault="00DC712E" w:rsidP="00EA42B3">
      <w:pPr>
        <w:pStyle w:val="Nidungvnbn"/>
        <w:ind w:firstLine="0"/>
      </w:pPr>
    </w:p>
    <w:p w14:paraId="764D796A" w14:textId="5B130693" w:rsidR="00E46272" w:rsidRDefault="00877E15" w:rsidP="00EA42B3">
      <w:pPr>
        <w:pStyle w:val="Nidungvnbn"/>
        <w:ind w:firstLine="0"/>
      </w:pPr>
      <w:r w:rsidRPr="00877E15">
        <w:rPr>
          <w:noProof/>
        </w:rPr>
        <w:drawing>
          <wp:inline distT="0" distB="0" distL="0" distR="0" wp14:anchorId="03F01DA2" wp14:editId="3CD4392A">
            <wp:extent cx="5791835" cy="3823970"/>
            <wp:effectExtent l="0" t="0" r="0" b="50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5791835" cy="3823970"/>
                    </a:xfrm>
                    <a:prstGeom prst="rect">
                      <a:avLst/>
                    </a:prstGeom>
                  </pic:spPr>
                </pic:pic>
              </a:graphicData>
            </a:graphic>
          </wp:inline>
        </w:drawing>
      </w:r>
    </w:p>
    <w:p w14:paraId="42289A4E" w14:textId="773162FE" w:rsidR="00DC712E" w:rsidRDefault="008A038A" w:rsidP="0070606B">
      <w:pPr>
        <w:pStyle w:val="hinh"/>
        <w:jc w:val="center"/>
      </w:pPr>
      <w:bookmarkStart w:id="57" w:name="_Toc12109139"/>
      <w:r w:rsidRPr="00B65DE1">
        <w:t>Hình 3.</w:t>
      </w:r>
      <w:r>
        <w:t>8</w:t>
      </w:r>
      <w:r w:rsidRPr="00B65DE1">
        <w:t xml:space="preserve">: </w:t>
      </w:r>
      <w:r w:rsidR="0070606B" w:rsidRPr="0070606B">
        <w:t>Kết quả tính Williams %R</w:t>
      </w:r>
      <w:bookmarkEnd w:id="57"/>
    </w:p>
    <w:p w14:paraId="3CAF9CD7" w14:textId="0CA8ECD2" w:rsidR="00DC712E" w:rsidRDefault="00DC712E" w:rsidP="00DC712E">
      <w:pPr>
        <w:pStyle w:val="Nidungvnbn"/>
      </w:pPr>
    </w:p>
    <w:p w14:paraId="4791FD92" w14:textId="301F5920" w:rsidR="00DC712E" w:rsidRDefault="00DC712E" w:rsidP="00DC712E">
      <w:pPr>
        <w:pStyle w:val="Nidungvnbn"/>
      </w:pPr>
    </w:p>
    <w:p w14:paraId="3DAAE52F" w14:textId="192E262C" w:rsidR="00DC712E" w:rsidRDefault="00DC712E" w:rsidP="00DC712E">
      <w:pPr>
        <w:pStyle w:val="Nidungvnbn"/>
      </w:pPr>
    </w:p>
    <w:p w14:paraId="1A7B32DD" w14:textId="26436652" w:rsidR="00DC712E" w:rsidRDefault="00DC712E" w:rsidP="00DC712E">
      <w:pPr>
        <w:pStyle w:val="Nidungvnbn"/>
      </w:pPr>
    </w:p>
    <w:p w14:paraId="02B930CF" w14:textId="5268308E" w:rsidR="00DC712E" w:rsidRDefault="00DC712E" w:rsidP="00DC712E">
      <w:pPr>
        <w:pStyle w:val="Nidungvnbn"/>
      </w:pPr>
    </w:p>
    <w:p w14:paraId="021B8C1C" w14:textId="6903CB4E" w:rsidR="00DC712E" w:rsidRDefault="00DC712E" w:rsidP="00DC712E">
      <w:pPr>
        <w:pStyle w:val="Nidungvnbn"/>
      </w:pPr>
    </w:p>
    <w:p w14:paraId="519B5A7C" w14:textId="39C66BF8" w:rsidR="00DC712E" w:rsidRDefault="00DC712E" w:rsidP="00DC712E">
      <w:pPr>
        <w:pStyle w:val="Nidungvnbn"/>
      </w:pPr>
    </w:p>
    <w:p w14:paraId="0C28D766" w14:textId="489DE96C" w:rsidR="00DC712E" w:rsidRDefault="00DC712E" w:rsidP="00DC712E">
      <w:pPr>
        <w:pStyle w:val="Nidungvnbn"/>
      </w:pPr>
    </w:p>
    <w:p w14:paraId="6D10A24F" w14:textId="407144A4" w:rsidR="00DC712E" w:rsidRDefault="00DC712E" w:rsidP="00DC712E">
      <w:pPr>
        <w:pStyle w:val="Nidungvnbn"/>
      </w:pPr>
    </w:p>
    <w:p w14:paraId="54630D09" w14:textId="4558B00A" w:rsidR="00DC712E" w:rsidRDefault="00DC712E" w:rsidP="00DC712E">
      <w:pPr>
        <w:pStyle w:val="Nidungvnbn"/>
      </w:pPr>
    </w:p>
    <w:p w14:paraId="766653E2" w14:textId="77777777" w:rsidR="00DC712E" w:rsidRDefault="00DC712E" w:rsidP="00DC712E">
      <w:pPr>
        <w:pStyle w:val="Nidungvnbn"/>
      </w:pPr>
    </w:p>
    <w:p w14:paraId="6033CBC6" w14:textId="77777777" w:rsidR="00DC712E" w:rsidRPr="00DC712E" w:rsidRDefault="00DC712E" w:rsidP="00DC712E"/>
    <w:p w14:paraId="08BAF381" w14:textId="77777777" w:rsidR="00DC712E" w:rsidRPr="00DC712E" w:rsidRDefault="00DC712E" w:rsidP="00DC712E"/>
    <w:p w14:paraId="3515166A" w14:textId="10B38EE0" w:rsidR="00E46272" w:rsidRDefault="00877E15" w:rsidP="00EA42B3">
      <w:pPr>
        <w:pStyle w:val="Nidungvnbn"/>
        <w:ind w:firstLine="0"/>
      </w:pPr>
      <w:r w:rsidRPr="00877E15">
        <w:rPr>
          <w:noProof/>
        </w:rPr>
        <w:drawing>
          <wp:inline distT="0" distB="0" distL="0" distR="0" wp14:anchorId="537CD5C1" wp14:editId="7ADA5B73">
            <wp:extent cx="5791835" cy="3846195"/>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791835" cy="3846195"/>
                    </a:xfrm>
                    <a:prstGeom prst="rect">
                      <a:avLst/>
                    </a:prstGeom>
                  </pic:spPr>
                </pic:pic>
              </a:graphicData>
            </a:graphic>
          </wp:inline>
        </w:drawing>
      </w:r>
    </w:p>
    <w:p w14:paraId="6238CEC0" w14:textId="0056CCAD" w:rsidR="00E46272" w:rsidRDefault="008A038A" w:rsidP="00F62943">
      <w:pPr>
        <w:pStyle w:val="hinh"/>
        <w:jc w:val="center"/>
      </w:pPr>
      <w:bookmarkStart w:id="58" w:name="_Toc12109140"/>
      <w:r w:rsidRPr="00B65DE1">
        <w:t>Hình 3.</w:t>
      </w:r>
      <w:r>
        <w:t>9</w:t>
      </w:r>
      <w:r w:rsidRPr="00B65DE1">
        <w:t xml:space="preserve">: </w:t>
      </w:r>
      <w:r w:rsidR="0070606B" w:rsidRPr="0070606B">
        <w:t xml:space="preserve">Kết quả tính </w:t>
      </w:r>
      <w:r w:rsidR="0070606B">
        <w:t>MACD_Signal</w:t>
      </w:r>
      <w:bookmarkEnd w:id="58"/>
    </w:p>
    <w:p w14:paraId="166247AA" w14:textId="64518072" w:rsidR="00877E15" w:rsidRDefault="00877E15" w:rsidP="00EA42B3">
      <w:pPr>
        <w:pStyle w:val="Nidungvnbn"/>
        <w:ind w:firstLine="1440"/>
      </w:pPr>
    </w:p>
    <w:p w14:paraId="25B96F41" w14:textId="44692AB0" w:rsidR="00627A2B" w:rsidRDefault="00627A2B" w:rsidP="00EA42B3">
      <w:pPr>
        <w:pStyle w:val="Nidungvnbn"/>
        <w:ind w:firstLine="1440"/>
      </w:pPr>
    </w:p>
    <w:p w14:paraId="11976869" w14:textId="20AA0219" w:rsidR="00627A2B" w:rsidRDefault="00627A2B" w:rsidP="00EA42B3">
      <w:pPr>
        <w:pStyle w:val="Nidungvnbn"/>
        <w:ind w:firstLine="1440"/>
      </w:pPr>
    </w:p>
    <w:p w14:paraId="351F4ECD" w14:textId="249F7D56" w:rsidR="00627A2B" w:rsidRDefault="00627A2B" w:rsidP="00EA42B3">
      <w:pPr>
        <w:pStyle w:val="Nidungvnbn"/>
        <w:ind w:firstLine="1440"/>
      </w:pPr>
    </w:p>
    <w:p w14:paraId="159815F9" w14:textId="06D2767A" w:rsidR="00627A2B" w:rsidRDefault="00627A2B" w:rsidP="00EA42B3">
      <w:pPr>
        <w:pStyle w:val="Nidungvnbn"/>
        <w:ind w:firstLine="1440"/>
      </w:pPr>
    </w:p>
    <w:p w14:paraId="5317DC6B" w14:textId="1C97FD45" w:rsidR="00627A2B" w:rsidRDefault="00627A2B" w:rsidP="00EA42B3">
      <w:pPr>
        <w:pStyle w:val="Nidungvnbn"/>
        <w:ind w:firstLine="1440"/>
      </w:pPr>
    </w:p>
    <w:p w14:paraId="0DDBF592" w14:textId="3F055C28" w:rsidR="00627A2B" w:rsidRDefault="00627A2B" w:rsidP="00EA42B3">
      <w:pPr>
        <w:pStyle w:val="Nidungvnbn"/>
        <w:ind w:firstLine="1440"/>
      </w:pPr>
    </w:p>
    <w:p w14:paraId="4BAD3B14" w14:textId="77777777" w:rsidR="00627A2B" w:rsidRDefault="00627A2B" w:rsidP="00EA42B3">
      <w:pPr>
        <w:pStyle w:val="Nidungvnbn"/>
        <w:ind w:firstLine="1440"/>
      </w:pPr>
    </w:p>
    <w:p w14:paraId="200BD6D2" w14:textId="649B1A28" w:rsidR="00877E15" w:rsidRDefault="00877E15" w:rsidP="00877E15">
      <w:pPr>
        <w:pStyle w:val="Nidungvnbn"/>
        <w:ind w:firstLine="0"/>
        <w:jc w:val="left"/>
      </w:pPr>
      <w:r w:rsidRPr="00877E15">
        <w:rPr>
          <w:noProof/>
        </w:rPr>
        <w:lastRenderedPageBreak/>
        <w:drawing>
          <wp:inline distT="0" distB="0" distL="0" distR="0" wp14:anchorId="2D476B6A" wp14:editId="14E740FD">
            <wp:extent cx="5791835" cy="385508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791835" cy="3855085"/>
                    </a:xfrm>
                    <a:prstGeom prst="rect">
                      <a:avLst/>
                    </a:prstGeom>
                  </pic:spPr>
                </pic:pic>
              </a:graphicData>
            </a:graphic>
          </wp:inline>
        </w:drawing>
      </w:r>
    </w:p>
    <w:p w14:paraId="461FE254" w14:textId="6C1D00A4" w:rsidR="0070606B" w:rsidRPr="00EA42B3" w:rsidRDefault="008A038A" w:rsidP="00EA42B3">
      <w:pPr>
        <w:pStyle w:val="hinh"/>
        <w:jc w:val="center"/>
      </w:pPr>
      <w:bookmarkStart w:id="59" w:name="_Toc12109141"/>
      <w:r w:rsidRPr="00EA42B3">
        <w:t xml:space="preserve">Hình 3.10: </w:t>
      </w:r>
      <w:r w:rsidR="0070606B" w:rsidRPr="00EA42B3">
        <w:t>Kết quả tính OBV</w:t>
      </w:r>
      <w:bookmarkEnd w:id="59"/>
    </w:p>
    <w:p w14:paraId="4C0AA3B5" w14:textId="77777777" w:rsidR="0070606B" w:rsidRDefault="0070606B" w:rsidP="0070606B">
      <w:pPr>
        <w:pStyle w:val="hinh"/>
      </w:pPr>
    </w:p>
    <w:p w14:paraId="36780C48" w14:textId="7EAC2A91" w:rsidR="0070606B" w:rsidRDefault="00CE5C9A" w:rsidP="00CE5C9A">
      <w:pPr>
        <w:pStyle w:val="Nidungvnbn"/>
        <w:ind w:firstLine="0"/>
        <w:jc w:val="left"/>
      </w:pPr>
      <w:r>
        <w:rPr>
          <w:noProof/>
        </w:rPr>
        <w:t xml:space="preserve">Sau khi chúng ta trích đặc trưng xong sẽ có các dữ liệu trống </w:t>
      </w:r>
      <w:r w:rsidRPr="0097120A">
        <w:t>(NaN)</w:t>
      </w:r>
      <w:r>
        <w:t xml:space="preserve"> không sử dụng được trong việc training data cho Random Forest, loại bỏ dữ liệu trống bằng cách</w:t>
      </w:r>
    </w:p>
    <w:p w14:paraId="5B3BF461" w14:textId="77777777" w:rsidR="00CE5C9A" w:rsidRDefault="00CE5C9A" w:rsidP="00CE5C9A">
      <w:pPr>
        <w:pStyle w:val="Nidungvnbn"/>
        <w:ind w:firstLine="0"/>
        <w:jc w:val="left"/>
      </w:pPr>
    </w:p>
    <w:tbl>
      <w:tblPr>
        <w:tblStyle w:val="TableGrid"/>
        <w:tblW w:w="0" w:type="auto"/>
        <w:tblLook w:val="04A0" w:firstRow="1" w:lastRow="0" w:firstColumn="1" w:lastColumn="0" w:noHBand="0" w:noVBand="1"/>
      </w:tblPr>
      <w:tblGrid>
        <w:gridCol w:w="9111"/>
      </w:tblGrid>
      <w:tr w:rsidR="00CE5C9A" w14:paraId="78E476D9" w14:textId="77777777" w:rsidTr="00CE5C9A">
        <w:tc>
          <w:tcPr>
            <w:tcW w:w="9111" w:type="dxa"/>
          </w:tcPr>
          <w:p w14:paraId="015106A8" w14:textId="40DA262F" w:rsidR="00CE5C9A" w:rsidRDefault="0013595A" w:rsidP="00CE5C9A">
            <w:pPr>
              <w:pStyle w:val="Nidungvnbn"/>
              <w:tabs>
                <w:tab w:val="left" w:pos="450"/>
                <w:tab w:val="center" w:pos="4447"/>
              </w:tabs>
              <w:ind w:firstLine="0"/>
              <w:jc w:val="left"/>
            </w:pPr>
            <w:r>
              <w:t>saapl</w:t>
            </w:r>
            <w:r w:rsidRPr="00CE5C9A">
              <w:t xml:space="preserve"> </w:t>
            </w:r>
            <w:r w:rsidR="00CE5C9A" w:rsidRPr="00CE5C9A">
              <w:t xml:space="preserve">= </w:t>
            </w:r>
            <w:proofErr w:type="gramStart"/>
            <w:r w:rsidR="00584292">
              <w:t>saapl</w:t>
            </w:r>
            <w:r w:rsidR="00CE5C9A" w:rsidRPr="00CE5C9A">
              <w:t>.dropna</w:t>
            </w:r>
            <w:proofErr w:type="gramEnd"/>
            <w:r w:rsidR="00CE5C9A" w:rsidRPr="00CE5C9A">
              <w:t>().</w:t>
            </w:r>
          </w:p>
          <w:p w14:paraId="42215AEE" w14:textId="4A92EB13" w:rsidR="00CE5C9A" w:rsidRDefault="00CE5C9A" w:rsidP="00CE5C9A">
            <w:pPr>
              <w:pStyle w:val="Nidungvnbn"/>
              <w:tabs>
                <w:tab w:val="left" w:pos="450"/>
                <w:tab w:val="center" w:pos="4447"/>
              </w:tabs>
              <w:ind w:firstLine="0"/>
              <w:jc w:val="left"/>
            </w:pPr>
            <w:r>
              <w:t xml:space="preserve">Trong đó </w:t>
            </w:r>
            <w:r>
              <w:tab/>
            </w:r>
          </w:p>
          <w:p w14:paraId="14AA3E2C" w14:textId="77777777" w:rsidR="00CE5C9A" w:rsidRDefault="00CE5C9A" w:rsidP="00CE5C9A">
            <w:pPr>
              <w:pStyle w:val="Nidungvnbn"/>
              <w:tabs>
                <w:tab w:val="left" w:pos="450"/>
              </w:tabs>
              <w:ind w:firstLine="0"/>
              <w:jc w:val="left"/>
            </w:pPr>
            <w:r>
              <w:t xml:space="preserve">        saapl là Data Frame input đầu vào dữ liệu đã Exponential Smoothing</w:t>
            </w:r>
          </w:p>
          <w:p w14:paraId="621FCC10" w14:textId="77777777" w:rsidR="00CE5C9A" w:rsidRDefault="00CE5C9A" w:rsidP="00CE5C9A">
            <w:pPr>
              <w:pStyle w:val="Nidungvnbn"/>
              <w:tabs>
                <w:tab w:val="left" w:pos="450"/>
              </w:tabs>
              <w:ind w:firstLine="0"/>
              <w:jc w:val="left"/>
            </w:pPr>
          </w:p>
        </w:tc>
      </w:tr>
    </w:tbl>
    <w:p w14:paraId="2DE9F41D" w14:textId="57988988" w:rsidR="00CE5C9A" w:rsidRDefault="00CE5C9A" w:rsidP="00CE5C9A">
      <w:pPr>
        <w:pStyle w:val="Nidungvnbn"/>
        <w:ind w:firstLine="0"/>
        <w:jc w:val="left"/>
      </w:pPr>
    </w:p>
    <w:p w14:paraId="7CB86A4E" w14:textId="4C53DF39" w:rsidR="0070606B" w:rsidRDefault="008A038A" w:rsidP="0097120A">
      <w:pPr>
        <w:pStyle w:val="hinh"/>
        <w:jc w:val="center"/>
      </w:pPr>
      <w:bookmarkStart w:id="60" w:name="_Toc12109142"/>
      <w:r w:rsidRPr="00B65DE1">
        <w:t>Hình 3.</w:t>
      </w:r>
      <w:r>
        <w:t>11</w:t>
      </w:r>
      <w:r w:rsidRPr="00B65DE1">
        <w:t xml:space="preserve">: </w:t>
      </w:r>
      <w:r w:rsidR="0097120A" w:rsidRPr="0097120A">
        <w:t>Loại bỏ data (NaN)</w:t>
      </w:r>
      <w:bookmarkEnd w:id="60"/>
    </w:p>
    <w:p w14:paraId="4F374114" w14:textId="77777777" w:rsidR="0070606B" w:rsidRDefault="0070606B" w:rsidP="00EA42B3">
      <w:pPr>
        <w:pStyle w:val="Nidungvnbn"/>
        <w:ind w:firstLine="0"/>
        <w:jc w:val="center"/>
      </w:pPr>
    </w:p>
    <w:p w14:paraId="357F7FA0" w14:textId="45AB800F" w:rsidR="00A123BF" w:rsidRDefault="00A123BF" w:rsidP="00EA42B3">
      <w:pPr>
        <w:pStyle w:val="Nidungvnbn"/>
        <w:ind w:firstLine="0"/>
        <w:jc w:val="left"/>
      </w:pPr>
    </w:p>
    <w:p w14:paraId="774FE9C6" w14:textId="3BDD4BB5" w:rsidR="00A123BF" w:rsidRDefault="00A123BF" w:rsidP="00EA42B3">
      <w:pPr>
        <w:pStyle w:val="Nidungvnbn"/>
        <w:jc w:val="left"/>
      </w:pPr>
      <w:r w:rsidRPr="00A123BF">
        <w:lastRenderedPageBreak/>
        <w:t>Ở đây chúng tôi phân chia d</w:t>
      </w:r>
      <w:r>
        <w:t xml:space="preserve">ữ liệu thành </w:t>
      </w:r>
      <w:r w:rsidRPr="00A123BF">
        <w:t>ba phần</w:t>
      </w:r>
      <w:r>
        <w:t xml:space="preserve">: </w:t>
      </w:r>
      <w:r w:rsidRPr="00A123BF">
        <w:t>hai phần</w:t>
      </w:r>
      <w:r>
        <w:t xml:space="preserve"> </w:t>
      </w:r>
      <w:r w:rsidRPr="00A123BF">
        <w:t>đầu sử dụng cho việc tranning</w:t>
      </w:r>
      <w:r>
        <w:t xml:space="preserve"> </w:t>
      </w:r>
      <w:r w:rsidRPr="00A123BF">
        <w:t>phần còn lại sử dụng cho data test</w:t>
      </w:r>
      <w:r w:rsidR="00083611">
        <w:t xml:space="preserve"> </w:t>
      </w:r>
      <w:r w:rsidR="00083611" w:rsidRPr="00083611">
        <w:t xml:space="preserve">thông qua câu lệnh train_test_split từ thư viện </w:t>
      </w:r>
      <w:proofErr w:type="gramStart"/>
      <w:r w:rsidR="00083611" w:rsidRPr="00083611">
        <w:t>sklearn.model</w:t>
      </w:r>
      <w:proofErr w:type="gramEnd"/>
      <w:r w:rsidR="00083611" w:rsidRPr="00083611">
        <w:t>_selection</w:t>
      </w:r>
      <w:r w:rsidR="00083611">
        <w:t>.</w:t>
      </w:r>
    </w:p>
    <w:tbl>
      <w:tblPr>
        <w:tblStyle w:val="TableGrid"/>
        <w:tblW w:w="0" w:type="auto"/>
        <w:tblLook w:val="04A0" w:firstRow="1" w:lastRow="0" w:firstColumn="1" w:lastColumn="0" w:noHBand="0" w:noVBand="1"/>
      </w:tblPr>
      <w:tblGrid>
        <w:gridCol w:w="9111"/>
      </w:tblGrid>
      <w:tr w:rsidR="00584292" w14:paraId="434D3B2D" w14:textId="77777777" w:rsidTr="00DC712E">
        <w:tc>
          <w:tcPr>
            <w:tcW w:w="9111" w:type="dxa"/>
          </w:tcPr>
          <w:p w14:paraId="6FB5CE64" w14:textId="67766050" w:rsidR="00584292" w:rsidRDefault="00584292" w:rsidP="00DC712E">
            <w:pPr>
              <w:pStyle w:val="Nidungvnbn"/>
              <w:tabs>
                <w:tab w:val="left" w:pos="450"/>
                <w:tab w:val="center" w:pos="4447"/>
              </w:tabs>
              <w:ind w:firstLine="0"/>
              <w:jc w:val="left"/>
            </w:pPr>
            <w:r w:rsidRPr="00584292">
              <w:t>X_train, X_test, y_train, y_test = train_test_split(X, y, train_size = 2*len(</w:t>
            </w:r>
            <w:r>
              <w:t>saapl</w:t>
            </w:r>
            <w:r w:rsidRPr="00584292">
              <w:t>) // 3)</w:t>
            </w:r>
          </w:p>
          <w:p w14:paraId="173D30ED" w14:textId="2CBBCDBD" w:rsidR="00584292" w:rsidRDefault="00584292" w:rsidP="00DC712E">
            <w:pPr>
              <w:pStyle w:val="Nidungvnbn"/>
              <w:tabs>
                <w:tab w:val="left" w:pos="450"/>
                <w:tab w:val="center" w:pos="4447"/>
              </w:tabs>
              <w:ind w:firstLine="0"/>
              <w:jc w:val="left"/>
            </w:pPr>
            <w:r>
              <w:t xml:space="preserve">Trong đó </w:t>
            </w:r>
            <w:r>
              <w:tab/>
            </w:r>
          </w:p>
          <w:p w14:paraId="218ABA28" w14:textId="77777777" w:rsidR="00584292" w:rsidRDefault="00584292" w:rsidP="00DC712E">
            <w:pPr>
              <w:pStyle w:val="Nidungvnbn"/>
              <w:tabs>
                <w:tab w:val="left" w:pos="450"/>
              </w:tabs>
              <w:ind w:firstLine="0"/>
              <w:jc w:val="left"/>
            </w:pPr>
            <w:r>
              <w:t xml:space="preserve">        saapl là Data Frame input đầu vào dữ liệu đã Exponential Smoothing</w:t>
            </w:r>
          </w:p>
          <w:p w14:paraId="10014042" w14:textId="18E70ACF" w:rsidR="007856EF" w:rsidRDefault="007856EF" w:rsidP="00DC712E">
            <w:pPr>
              <w:pStyle w:val="Nidungvnbn"/>
              <w:tabs>
                <w:tab w:val="left" w:pos="450"/>
              </w:tabs>
              <w:ind w:firstLine="0"/>
              <w:jc w:val="left"/>
            </w:pPr>
            <w:r>
              <w:t xml:space="preserve">        X_</w:t>
            </w:r>
            <w:r w:rsidRPr="00584292">
              <w:t xml:space="preserve"> train</w:t>
            </w:r>
            <w:r>
              <w:t xml:space="preserve">, </w:t>
            </w:r>
            <w:r w:rsidRPr="00584292">
              <w:t>y_train</w:t>
            </w:r>
            <w:r>
              <w:t xml:space="preserve"> là data bộ dữ liệu cho việc train Random Forest.</w:t>
            </w:r>
          </w:p>
          <w:p w14:paraId="434E104A" w14:textId="072A142C" w:rsidR="007856EF" w:rsidRDefault="007856EF" w:rsidP="00DC712E">
            <w:pPr>
              <w:pStyle w:val="Nidungvnbn"/>
              <w:tabs>
                <w:tab w:val="left" w:pos="450"/>
              </w:tabs>
              <w:ind w:firstLine="0"/>
              <w:jc w:val="left"/>
            </w:pPr>
            <w:r>
              <w:t xml:space="preserve">        </w:t>
            </w:r>
            <w:r w:rsidRPr="00584292">
              <w:t>X_test</w:t>
            </w:r>
            <w:r>
              <w:t>,</w:t>
            </w:r>
            <w:r w:rsidRPr="00584292">
              <w:t xml:space="preserve"> y_test</w:t>
            </w:r>
            <w:r>
              <w:t xml:space="preserve"> là data bộ dữ liệu cho việc test phỏng đoán.</w:t>
            </w:r>
          </w:p>
          <w:p w14:paraId="4FC7F593" w14:textId="052EA375" w:rsidR="007856EF" w:rsidRDefault="007856EF" w:rsidP="00DC712E">
            <w:pPr>
              <w:pStyle w:val="Nidungvnbn"/>
              <w:tabs>
                <w:tab w:val="left" w:pos="450"/>
              </w:tabs>
              <w:ind w:firstLine="0"/>
              <w:jc w:val="left"/>
            </w:pPr>
            <w:r>
              <w:t xml:space="preserve">        X là input đặc trưng đầu vào input.</w:t>
            </w:r>
          </w:p>
          <w:p w14:paraId="62146400" w14:textId="0DDC8900" w:rsidR="00584292" w:rsidRDefault="007856EF" w:rsidP="00DC712E">
            <w:pPr>
              <w:pStyle w:val="Nidungvnbn"/>
              <w:tabs>
                <w:tab w:val="left" w:pos="450"/>
              </w:tabs>
              <w:ind w:firstLine="0"/>
              <w:jc w:val="left"/>
            </w:pPr>
            <w:r>
              <w:t xml:space="preserve">        Y là output kết quả thực tế, Y sẽ so sánh output của X sinh ra.</w:t>
            </w:r>
          </w:p>
        </w:tc>
      </w:tr>
    </w:tbl>
    <w:p w14:paraId="7514CD51" w14:textId="4B4FB25B" w:rsidR="0015672D" w:rsidRDefault="0015672D" w:rsidP="007856EF">
      <w:pPr>
        <w:pStyle w:val="Nidungvnbn"/>
        <w:ind w:firstLine="0"/>
      </w:pPr>
    </w:p>
    <w:p w14:paraId="3B04107C" w14:textId="2AE6ACCF" w:rsidR="00F6715D" w:rsidRDefault="00F6715D" w:rsidP="0015672D">
      <w:pPr>
        <w:pStyle w:val="hinh"/>
        <w:jc w:val="center"/>
      </w:pPr>
      <w:bookmarkStart w:id="61" w:name="_Toc12109143"/>
      <w:r w:rsidRPr="00B65DE1">
        <w:t>Hình 3.</w:t>
      </w:r>
      <w:r>
        <w:t xml:space="preserve">12: </w:t>
      </w:r>
      <w:r w:rsidRPr="00F6715D">
        <w:t>Phân chia dữ liệu test training</w:t>
      </w:r>
      <w:bookmarkEnd w:id="61"/>
    </w:p>
    <w:p w14:paraId="6E80398B" w14:textId="77777777" w:rsidR="009C1DC8" w:rsidRDefault="009C1DC8" w:rsidP="0015672D">
      <w:pPr>
        <w:pStyle w:val="hinh"/>
        <w:jc w:val="center"/>
      </w:pPr>
    </w:p>
    <w:p w14:paraId="61D79F7A" w14:textId="635BC136" w:rsidR="0015672D" w:rsidRDefault="00833AC3" w:rsidP="008143BE">
      <w:pPr>
        <w:pStyle w:val="Nidungvnbn"/>
        <w:jc w:val="left"/>
      </w:pPr>
      <w:r w:rsidRPr="00833AC3">
        <w:t>Bây giờ chúng ta sử dụng giải thuật Random Forest</w:t>
      </w:r>
      <w:r>
        <w:t xml:space="preserve"> từ thư viện </w:t>
      </w:r>
      <w:proofErr w:type="gramStart"/>
      <w:r w:rsidRPr="00833AC3">
        <w:t>sklearn.ensemble</w:t>
      </w:r>
      <w:proofErr w:type="gramEnd"/>
      <w:r>
        <w:t xml:space="preserve"> </w:t>
      </w:r>
      <w:r w:rsidRPr="00833AC3">
        <w:t>chọn các tham số đầu vào number of estimators</w:t>
      </w:r>
      <w:r>
        <w:t xml:space="preserve"> </w:t>
      </w:r>
      <w:r w:rsidRPr="00833AC3">
        <w:t>là</w:t>
      </w:r>
      <w:r>
        <w:t xml:space="preserve"> 65 </w:t>
      </w:r>
      <w:r w:rsidRPr="00833AC3">
        <w:t>và số lần random_state</w:t>
      </w:r>
      <w:r>
        <w:t xml:space="preserve"> </w:t>
      </w:r>
      <w:r w:rsidRPr="00833AC3">
        <w:t>là</w:t>
      </w:r>
      <w:r>
        <w:t xml:space="preserve"> 42 </w:t>
      </w:r>
      <w:r w:rsidR="00B56104">
        <w:t>(</w:t>
      </w:r>
      <w:r w:rsidR="00B56104" w:rsidRPr="00B56104">
        <w:t xml:space="preserve">Hai thông số này có ảnh hưởng tới kết quả </w:t>
      </w:r>
      <w:r w:rsidR="00B56104">
        <w:t>training) .</w:t>
      </w:r>
    </w:p>
    <w:p w14:paraId="0B6CAC6D" w14:textId="013C0426" w:rsidR="008143BE" w:rsidRDefault="008143BE" w:rsidP="008143BE">
      <w:pPr>
        <w:pStyle w:val="Nidungvnbn"/>
        <w:jc w:val="left"/>
      </w:pPr>
      <w:r w:rsidRPr="008143BE">
        <w:t>Sau đó sử dụng câu lệnh "fit" tiến hành training</w:t>
      </w:r>
      <w:r>
        <w:t xml:space="preserve"> </w:t>
      </w:r>
      <w:r w:rsidRPr="008143BE">
        <w:t>và câu lệnh "predict"</w:t>
      </w:r>
      <w:r w:rsidR="00322C1D">
        <w:t xml:space="preserve"> </w:t>
      </w:r>
      <w:r w:rsidR="00322C1D" w:rsidRPr="00322C1D">
        <w:t>tiến hành dự đoán trên tập data set cho test</w:t>
      </w:r>
    </w:p>
    <w:p w14:paraId="58222948" w14:textId="77777777" w:rsidR="002337A5" w:rsidRDefault="002337A5" w:rsidP="008143BE">
      <w:pPr>
        <w:pStyle w:val="Nidungvnbn"/>
        <w:jc w:val="left"/>
      </w:pPr>
    </w:p>
    <w:tbl>
      <w:tblPr>
        <w:tblStyle w:val="TableGrid"/>
        <w:tblW w:w="0" w:type="auto"/>
        <w:tblLook w:val="04A0" w:firstRow="1" w:lastRow="0" w:firstColumn="1" w:lastColumn="0" w:noHBand="0" w:noVBand="1"/>
      </w:tblPr>
      <w:tblGrid>
        <w:gridCol w:w="9111"/>
      </w:tblGrid>
      <w:tr w:rsidR="002337A5" w14:paraId="0F6022FA" w14:textId="77777777" w:rsidTr="00DC712E">
        <w:tc>
          <w:tcPr>
            <w:tcW w:w="9111" w:type="dxa"/>
          </w:tcPr>
          <w:p w14:paraId="4A49E8BC" w14:textId="77777777" w:rsidR="002337A5" w:rsidRDefault="002337A5" w:rsidP="002337A5">
            <w:pPr>
              <w:pStyle w:val="Nidungvnbn"/>
              <w:tabs>
                <w:tab w:val="left" w:pos="450"/>
                <w:tab w:val="center" w:pos="4447"/>
              </w:tabs>
              <w:ind w:firstLine="0"/>
            </w:pPr>
            <w:r>
              <w:t>rf = RandomForestClassifier(n_jobs=-1, n_estimators=65, random_state=42)</w:t>
            </w:r>
          </w:p>
          <w:p w14:paraId="10723F27" w14:textId="77777777" w:rsidR="002337A5" w:rsidRDefault="002337A5" w:rsidP="002337A5">
            <w:pPr>
              <w:pStyle w:val="Nidungvnbn"/>
              <w:tabs>
                <w:tab w:val="left" w:pos="450"/>
                <w:tab w:val="center" w:pos="4447"/>
              </w:tabs>
              <w:ind w:firstLine="0"/>
            </w:pPr>
            <w:r>
              <w:t>rf.fit(X_train, y_train.values.ravel());</w:t>
            </w:r>
          </w:p>
          <w:p w14:paraId="7F94ED4A" w14:textId="7310B482" w:rsidR="002337A5" w:rsidRDefault="002337A5" w:rsidP="002337A5">
            <w:pPr>
              <w:pStyle w:val="Nidungvnbn"/>
              <w:tabs>
                <w:tab w:val="left" w:pos="450"/>
              </w:tabs>
              <w:ind w:firstLine="0"/>
              <w:jc w:val="left"/>
            </w:pPr>
            <w:r>
              <w:t>pred = rf.predict(X_test)</w:t>
            </w:r>
          </w:p>
        </w:tc>
      </w:tr>
    </w:tbl>
    <w:p w14:paraId="673BC4F8" w14:textId="1E734BC4" w:rsidR="0015672D" w:rsidRDefault="0015672D" w:rsidP="006B44E2">
      <w:pPr>
        <w:pStyle w:val="Nidungvnbn"/>
        <w:ind w:firstLine="0"/>
      </w:pPr>
    </w:p>
    <w:p w14:paraId="61E0D33A" w14:textId="472652C4" w:rsidR="00E81DE7" w:rsidRDefault="00E81DE7" w:rsidP="00E81DE7">
      <w:pPr>
        <w:pStyle w:val="hinh"/>
        <w:jc w:val="center"/>
      </w:pPr>
      <w:bookmarkStart w:id="62" w:name="_Toc12109144"/>
      <w:r w:rsidRPr="00B65DE1">
        <w:t>Hình 3.</w:t>
      </w:r>
      <w:r>
        <w:t>13</w:t>
      </w:r>
      <w:r w:rsidRPr="00B65DE1">
        <w:t>:</w:t>
      </w:r>
      <w:r w:rsidRPr="00E81DE7">
        <w:t xml:space="preserve"> </w:t>
      </w:r>
      <w:r w:rsidR="00F6715D">
        <w:t>Câu lệnh training</w:t>
      </w:r>
      <w:r w:rsidRPr="00E81DE7">
        <w:t>, predict</w:t>
      </w:r>
      <w:bookmarkEnd w:id="62"/>
    </w:p>
    <w:p w14:paraId="2441FEFF" w14:textId="157E51EB" w:rsidR="006B44E2" w:rsidRDefault="006B44E2" w:rsidP="00E81DE7">
      <w:pPr>
        <w:pStyle w:val="hinh"/>
        <w:jc w:val="center"/>
      </w:pPr>
    </w:p>
    <w:p w14:paraId="443BC661" w14:textId="2A8EECC4" w:rsidR="009C1DC8" w:rsidRDefault="009C1DC8" w:rsidP="00E81DE7">
      <w:pPr>
        <w:pStyle w:val="hinh"/>
        <w:jc w:val="center"/>
      </w:pPr>
    </w:p>
    <w:p w14:paraId="31972ED4" w14:textId="3C046FB6" w:rsidR="00E522B7" w:rsidRDefault="00E81DE7" w:rsidP="00F6715D">
      <w:pPr>
        <w:pStyle w:val="Nidungvnbn"/>
      </w:pPr>
      <w:r>
        <w:lastRenderedPageBreak/>
        <w:t>Sau khi hoàn thành việc dự đoán</w:t>
      </w:r>
      <w:r w:rsidR="00E522B7" w:rsidRPr="00E522B7">
        <w:t>, ta mô phỏng hình ảnh của việc dự đoán qua đoạn code dưới đây</w:t>
      </w:r>
      <w:r w:rsidR="00E522B7">
        <w:t xml:space="preserve">: </w:t>
      </w:r>
    </w:p>
    <w:tbl>
      <w:tblPr>
        <w:tblStyle w:val="TableGrid"/>
        <w:tblW w:w="0" w:type="auto"/>
        <w:tblLook w:val="04A0" w:firstRow="1" w:lastRow="0" w:firstColumn="1" w:lastColumn="0" w:noHBand="0" w:noVBand="1"/>
      </w:tblPr>
      <w:tblGrid>
        <w:gridCol w:w="9111"/>
      </w:tblGrid>
      <w:tr w:rsidR="00DA3B8F" w14:paraId="298B6D22" w14:textId="77777777" w:rsidTr="00DC712E">
        <w:tc>
          <w:tcPr>
            <w:tcW w:w="9111" w:type="dxa"/>
          </w:tcPr>
          <w:p w14:paraId="35FC16D3" w14:textId="77777777" w:rsidR="00DA3B8F" w:rsidRDefault="00DA3B8F" w:rsidP="00DA3B8F">
            <w:pPr>
              <w:pStyle w:val="Nidungvnbn"/>
              <w:tabs>
                <w:tab w:val="left" w:pos="450"/>
                <w:tab w:val="center" w:pos="4447"/>
              </w:tabs>
              <w:ind w:firstLine="0"/>
            </w:pPr>
            <w:r>
              <w:t>precision = precision_score(y_pred=pred, y_true=y_test)</w:t>
            </w:r>
          </w:p>
          <w:p w14:paraId="23047A77" w14:textId="77777777" w:rsidR="00DA3B8F" w:rsidRDefault="00DA3B8F" w:rsidP="00DA3B8F">
            <w:pPr>
              <w:pStyle w:val="Nidungvnbn"/>
              <w:tabs>
                <w:tab w:val="left" w:pos="450"/>
                <w:tab w:val="center" w:pos="4447"/>
              </w:tabs>
              <w:ind w:firstLine="0"/>
            </w:pPr>
            <w:r>
              <w:t>recall = recall_score(y_pred=pred, y_true=y_test)</w:t>
            </w:r>
          </w:p>
          <w:p w14:paraId="7DDAEA96" w14:textId="77777777" w:rsidR="00DA3B8F" w:rsidRDefault="00DA3B8F" w:rsidP="00DA3B8F">
            <w:pPr>
              <w:pStyle w:val="Nidungvnbn"/>
              <w:tabs>
                <w:tab w:val="left" w:pos="450"/>
                <w:tab w:val="center" w:pos="4447"/>
              </w:tabs>
              <w:ind w:firstLine="0"/>
            </w:pPr>
            <w:r>
              <w:t>f1 = f1_score(y_pred=pred, y_true=y_test)</w:t>
            </w:r>
          </w:p>
          <w:p w14:paraId="243F401D" w14:textId="52668802" w:rsidR="00DA3B8F" w:rsidRDefault="00DA3B8F" w:rsidP="00DA3B8F">
            <w:pPr>
              <w:pStyle w:val="Nidungvnbn"/>
              <w:tabs>
                <w:tab w:val="left" w:pos="450"/>
              </w:tabs>
              <w:ind w:firstLine="0"/>
              <w:jc w:val="left"/>
            </w:pPr>
            <w:r>
              <w:t>accuracy = accuracy_score(y_pred=pred, y_true=y_test)</w:t>
            </w:r>
          </w:p>
        </w:tc>
      </w:tr>
    </w:tbl>
    <w:p w14:paraId="0FEC40A1" w14:textId="14E81143" w:rsidR="00E522B7" w:rsidRDefault="00E522B7" w:rsidP="00DA3B8F">
      <w:pPr>
        <w:pStyle w:val="Nidungvnbn"/>
        <w:ind w:firstLine="0"/>
      </w:pPr>
    </w:p>
    <w:p w14:paraId="2333DA1B" w14:textId="5A74446F" w:rsidR="00F6715D" w:rsidRDefault="00F6715D" w:rsidP="00F6715D">
      <w:pPr>
        <w:pStyle w:val="hinh"/>
        <w:jc w:val="center"/>
      </w:pPr>
      <w:bookmarkStart w:id="63" w:name="_Toc12109145"/>
      <w:r w:rsidRPr="00B65DE1">
        <w:t>Hình 3.</w:t>
      </w:r>
      <w:r>
        <w:t xml:space="preserve">14: </w:t>
      </w:r>
      <w:r w:rsidR="00DA3B8F">
        <w:t>Đoạn code tính độ chính xác</w:t>
      </w:r>
      <w:bookmarkEnd w:id="63"/>
      <w:r w:rsidR="00DA3B8F">
        <w:t xml:space="preserve"> </w:t>
      </w:r>
    </w:p>
    <w:p w14:paraId="39724A3D" w14:textId="77777777" w:rsidR="009C1DC8" w:rsidRDefault="009C1DC8" w:rsidP="00F6715D">
      <w:pPr>
        <w:pStyle w:val="hinh"/>
        <w:jc w:val="center"/>
      </w:pPr>
    </w:p>
    <w:p w14:paraId="55FD8198" w14:textId="497331D7" w:rsidR="00DA3B8F" w:rsidRPr="009C1DC8" w:rsidRDefault="00DA3B8F" w:rsidP="009C1DC8">
      <w:pPr>
        <w:pStyle w:val="Nidungvnbn"/>
        <w:ind w:firstLine="0"/>
        <w:rPr>
          <w:b/>
        </w:rPr>
      </w:pPr>
      <w:r w:rsidRPr="009C1DC8">
        <w:rPr>
          <w:b/>
        </w:rPr>
        <w:t>Kết quả tính thu được:</w:t>
      </w:r>
    </w:p>
    <w:p w14:paraId="6BFA69B6" w14:textId="77777777" w:rsidR="00DA3B8F" w:rsidRDefault="00DA3B8F" w:rsidP="00DA3B8F">
      <w:pPr>
        <w:pStyle w:val="Nidungvnbn"/>
        <w:numPr>
          <w:ilvl w:val="0"/>
          <w:numId w:val="42"/>
        </w:numPr>
      </w:pPr>
      <w:r>
        <w:t>Precision: 0.94</w:t>
      </w:r>
    </w:p>
    <w:p w14:paraId="00B64D47" w14:textId="77777777" w:rsidR="00DA3B8F" w:rsidRDefault="00DA3B8F" w:rsidP="00DA3B8F">
      <w:pPr>
        <w:pStyle w:val="Nidungvnbn"/>
        <w:numPr>
          <w:ilvl w:val="0"/>
          <w:numId w:val="42"/>
        </w:numPr>
      </w:pPr>
      <w:r>
        <w:t>Recall: 1</w:t>
      </w:r>
    </w:p>
    <w:p w14:paraId="6CBF59DB" w14:textId="77777777" w:rsidR="00DA3B8F" w:rsidRDefault="00DA3B8F" w:rsidP="00DA3B8F">
      <w:pPr>
        <w:pStyle w:val="Nidungvnbn"/>
        <w:numPr>
          <w:ilvl w:val="0"/>
          <w:numId w:val="42"/>
        </w:numPr>
      </w:pPr>
      <w:r>
        <w:t>F1: 0.97</w:t>
      </w:r>
    </w:p>
    <w:p w14:paraId="00BBCA0A" w14:textId="7794A42D" w:rsidR="008143BE" w:rsidRDefault="00DA3B8F" w:rsidP="00DA3B8F">
      <w:pPr>
        <w:pStyle w:val="Nidungvnbn"/>
        <w:numPr>
          <w:ilvl w:val="0"/>
          <w:numId w:val="42"/>
        </w:numPr>
      </w:pPr>
      <w:r>
        <w:t>Accuracy: 0.97</w:t>
      </w:r>
    </w:p>
    <w:p w14:paraId="1C6B4E6E" w14:textId="232172FE" w:rsidR="00DA3B8F" w:rsidRDefault="00DA3B8F" w:rsidP="00DA3B8F">
      <w:pPr>
        <w:pStyle w:val="Nidungvnbn"/>
      </w:pPr>
      <w:r>
        <w:t xml:space="preserve">(Kết qua nay chưa xác thực vì số lượng đặc trưng sử dụng cho data còn </w:t>
      </w:r>
      <w:proofErr w:type="gramStart"/>
      <w:r>
        <w:t>ít ,</w:t>
      </w:r>
      <w:proofErr w:type="gramEnd"/>
      <w:r>
        <w:t xml:space="preserve"> có khả năng cao bị Overfitting – Kết quả dự đoán luôn trùng khớp với </w:t>
      </w:r>
      <w:r w:rsidR="00207897" w:rsidRPr="00207897">
        <w:t>dữ liệu cũ nhưng dữ liệu mới thì lại không phù hợp</w:t>
      </w:r>
      <w:r w:rsidR="00207897">
        <w:t>.</w:t>
      </w:r>
      <w:r>
        <w:t>)</w:t>
      </w:r>
    </w:p>
    <w:p w14:paraId="3F42952F" w14:textId="5036EA5B" w:rsidR="008143BE" w:rsidRDefault="00DA3B8F" w:rsidP="0015672D">
      <w:pPr>
        <w:pStyle w:val="Nidungvnbn"/>
      </w:pPr>
      <w:r>
        <w:t>Dưới đây là một số hình ảnh đồ thị mô phỏng lại dự doán sau khi traning Random Forest với dữ liệu thực tế:</w:t>
      </w:r>
    </w:p>
    <w:p w14:paraId="25F2A384" w14:textId="77777777" w:rsidR="00083611" w:rsidRDefault="00083611" w:rsidP="00EA42B3">
      <w:pPr>
        <w:pStyle w:val="Nidungvnbn"/>
        <w:ind w:firstLine="0"/>
        <w:jc w:val="left"/>
      </w:pPr>
    </w:p>
    <w:p w14:paraId="0D3AA110" w14:textId="77777777" w:rsidR="00083611" w:rsidRDefault="00083611" w:rsidP="00EA42B3">
      <w:pPr>
        <w:pStyle w:val="Nidungvnbn"/>
        <w:ind w:firstLine="0"/>
        <w:jc w:val="left"/>
      </w:pPr>
    </w:p>
    <w:p w14:paraId="367C046B" w14:textId="798FD4B2" w:rsidR="0070606B" w:rsidRDefault="00935EF9" w:rsidP="00EA42B3">
      <w:pPr>
        <w:pStyle w:val="Nidungvnbn"/>
        <w:ind w:firstLine="0"/>
        <w:jc w:val="center"/>
      </w:pPr>
      <w:r>
        <w:rPr>
          <w:noProof/>
        </w:rPr>
        <w:lastRenderedPageBreak/>
        <w:drawing>
          <wp:inline distT="0" distB="0" distL="0" distR="0" wp14:anchorId="1DDFA6AE" wp14:editId="43508319">
            <wp:extent cx="5611025" cy="2735580"/>
            <wp:effectExtent l="0" t="0" r="889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5768" cy="2742768"/>
                    </a:xfrm>
                    <a:prstGeom prst="rect">
                      <a:avLst/>
                    </a:prstGeom>
                  </pic:spPr>
                </pic:pic>
              </a:graphicData>
            </a:graphic>
          </wp:inline>
        </w:drawing>
      </w:r>
    </w:p>
    <w:p w14:paraId="161E14DA" w14:textId="44795CE4" w:rsidR="00935EF9" w:rsidRDefault="00F6715D" w:rsidP="00F6715D">
      <w:pPr>
        <w:pStyle w:val="hinh"/>
        <w:jc w:val="center"/>
      </w:pPr>
      <w:bookmarkStart w:id="64" w:name="_Toc12109146"/>
      <w:r w:rsidRPr="00B65DE1">
        <w:t>Hình 3.</w:t>
      </w:r>
      <w:r>
        <w:t xml:space="preserve">15: </w:t>
      </w:r>
      <w:r w:rsidR="00935EF9" w:rsidRPr="00935EF9">
        <w:t>Kết quả dự đoán với bộ data test</w:t>
      </w:r>
      <w:bookmarkEnd w:id="64"/>
    </w:p>
    <w:p w14:paraId="2CDDD51C" w14:textId="28056FB5" w:rsidR="004A0698" w:rsidRDefault="004A0698" w:rsidP="00262EFF">
      <w:pPr>
        <w:pStyle w:val="Nidungvnbn"/>
        <w:ind w:firstLine="0"/>
        <w:rPr>
          <w:noProof/>
        </w:rPr>
      </w:pPr>
    </w:p>
    <w:p w14:paraId="6C9F1460" w14:textId="578F602F" w:rsidR="00935EF9" w:rsidRDefault="00935EF9" w:rsidP="00EA42B3">
      <w:pPr>
        <w:pStyle w:val="Nidungvnbn"/>
        <w:ind w:firstLine="0"/>
        <w:jc w:val="center"/>
      </w:pPr>
      <w:r>
        <w:rPr>
          <w:noProof/>
        </w:rPr>
        <w:drawing>
          <wp:inline distT="0" distB="0" distL="0" distR="0" wp14:anchorId="3269D313" wp14:editId="7509E3BA">
            <wp:extent cx="5261527" cy="3055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326" cy="3057246"/>
                    </a:xfrm>
                    <a:prstGeom prst="rect">
                      <a:avLst/>
                    </a:prstGeom>
                  </pic:spPr>
                </pic:pic>
              </a:graphicData>
            </a:graphic>
          </wp:inline>
        </w:drawing>
      </w:r>
    </w:p>
    <w:p w14:paraId="06593B8B" w14:textId="1A195C50" w:rsidR="00EA42B3" w:rsidRPr="004A0698" w:rsidRDefault="00F6715D" w:rsidP="00262EFF">
      <w:pPr>
        <w:pStyle w:val="hinh"/>
        <w:jc w:val="center"/>
      </w:pPr>
      <w:bookmarkStart w:id="65" w:name="_Toc12109147"/>
      <w:r w:rsidRPr="00B65DE1">
        <w:t>Hình 3.</w:t>
      </w:r>
      <w:r>
        <w:t xml:space="preserve">16: </w:t>
      </w:r>
      <w:r w:rsidR="00935EF9" w:rsidRPr="00935EF9">
        <w:t>Kết quả xác suất khả năng dự đoán</w:t>
      </w:r>
      <w:r w:rsidR="00935EF9">
        <w:t xml:space="preserve"> </w:t>
      </w:r>
      <w:r w:rsidR="00935EF9" w:rsidRPr="00935EF9">
        <w:t>với bộ data test</w:t>
      </w:r>
      <w:bookmarkEnd w:id="65"/>
    </w:p>
    <w:p w14:paraId="59E386E9" w14:textId="4F567F4B" w:rsidR="005E098C" w:rsidRPr="00F62943" w:rsidRDefault="00262EFF" w:rsidP="00E46272">
      <w:pPr>
        <w:pStyle w:val="Nidungvnbn"/>
        <w:ind w:firstLine="0"/>
        <w:outlineLvl w:val="1"/>
        <w:rPr>
          <w:b/>
        </w:rPr>
      </w:pPr>
      <w:r>
        <w:rPr>
          <w:b/>
        </w:rPr>
        <w:br w:type="column"/>
      </w:r>
      <w:bookmarkStart w:id="66" w:name="_Toc12109210"/>
      <w:r w:rsidR="00EA42B3" w:rsidRPr="00F62943">
        <w:rPr>
          <w:b/>
        </w:rPr>
        <w:lastRenderedPageBreak/>
        <w:t xml:space="preserve">1.2 </w:t>
      </w:r>
      <w:r w:rsidR="00BC1DBC" w:rsidRPr="00F62943">
        <w:rPr>
          <w:b/>
        </w:rPr>
        <w:t>Đánh Giá và Nhận Xét</w:t>
      </w:r>
      <w:r w:rsidR="005E098C" w:rsidRPr="00F62943">
        <w:rPr>
          <w:b/>
        </w:rPr>
        <w:t>:</w:t>
      </w:r>
      <w:bookmarkEnd w:id="66"/>
    </w:p>
    <w:p w14:paraId="6D3AEF54" w14:textId="51D6916D" w:rsidR="005E098C" w:rsidRPr="00B65DE1" w:rsidRDefault="005E098C" w:rsidP="00E87CBA">
      <w:pPr>
        <w:pStyle w:val="Nidungvnbn"/>
      </w:pPr>
      <w:r w:rsidRPr="00B65DE1">
        <w:t xml:space="preserve">Phần mềm hoạt động khá tốt tuy nhiên </w:t>
      </w:r>
      <w:r w:rsidR="00955ACC" w:rsidRPr="00B65DE1">
        <w:t xml:space="preserve">phần mềm </w:t>
      </w:r>
      <w:r w:rsidR="00D8598D" w:rsidRPr="00D8598D">
        <w:t>ứng dụng dùng để dự đoán hướng của giá thị trường chứn</w:t>
      </w:r>
      <w:r w:rsidR="00D8598D">
        <w:t xml:space="preserve">g khoán sử dụng rừng ngẫu nhiên </w:t>
      </w:r>
      <w:r w:rsidRPr="00B65DE1">
        <w:t xml:space="preserve">này vẫn còn trong giai đoạn khởi đầu, tính năng và chất lượng </w:t>
      </w:r>
      <w:r w:rsidR="00D8598D">
        <w:t xml:space="preserve">dự đoán </w:t>
      </w:r>
      <w:r w:rsidRPr="00B65DE1">
        <w:t xml:space="preserve">chỉ ở mức trung bình. </w:t>
      </w:r>
      <w:r w:rsidR="00D8598D">
        <w:t>Đối với một số nội dung dự báo lớn khác đòi hỏi phải có một sự chuẩn bị chu đáo logic thật tốt hơn nữa về dữ liệu, trang thiết bị, cũng như về mọi mặt phải thật chuẩn sát.</w:t>
      </w:r>
    </w:p>
    <w:p w14:paraId="283BC1EB" w14:textId="044D1B76" w:rsidR="005E098C" w:rsidRPr="00B65DE1" w:rsidRDefault="005E098C" w:rsidP="009E4AB9">
      <w:pPr>
        <w:pStyle w:val="Nidungvnbn"/>
        <w:ind w:firstLine="384"/>
      </w:pPr>
      <w:r w:rsidRPr="00B65DE1">
        <w:t>Vì thời gian triển khai</w:t>
      </w:r>
      <w:r w:rsidR="009E4AB9">
        <w:t xml:space="preserve"> nghiên cứu</w:t>
      </w:r>
      <w:r w:rsidRPr="00B65DE1">
        <w:t xml:space="preserve"> có hạn và việc tìm hiểu công nghệ mới còn gặp nhiều khó khăn do không có nhiều tài liệu nên không tránh được những sai sót. Em rất mong nhận được sự đóng góp ý kiến và hướng dẫn của thầy cô để đề tài của em thêm hoàn thiện.</w:t>
      </w:r>
    </w:p>
    <w:p w14:paraId="435BD19F" w14:textId="039CE222" w:rsidR="005E098C" w:rsidRPr="00B65DE1" w:rsidRDefault="005E098C" w:rsidP="002E5E8F">
      <w:pPr>
        <w:pStyle w:val="Nidungvnbn"/>
      </w:pPr>
      <w:r w:rsidRPr="00B65DE1">
        <w:t xml:space="preserve">Với kết quả thực nghiệm trên, hướng nghiên cứu phát triển tiếp theo của </w:t>
      </w:r>
      <w:r w:rsidR="002E5E8F">
        <w:t xml:space="preserve">nhóm </w:t>
      </w:r>
      <w:r w:rsidRPr="00B65DE1">
        <w:t>em sẽ là: Nâng cao hiệu quả</w:t>
      </w:r>
      <w:r w:rsidR="0095366C" w:rsidRPr="00B65DE1">
        <w:t xml:space="preserve"> </w:t>
      </w:r>
      <w:r w:rsidR="002E5E8F">
        <w:t xml:space="preserve">hơn nữa về </w:t>
      </w:r>
      <w:r w:rsidR="002E5E8F" w:rsidRPr="002E5E8F">
        <w:t>phần mềm ứng dụng dùng để dự đoán hướng của giá thị trường chứn</w:t>
      </w:r>
      <w:r w:rsidR="002E5E8F">
        <w:t>g khoán sử dụng rừng ngẫu nhiên và lấn sang nhiều lĩnh vực khác về y khoa, thiên văn, khí tượng thủy văn, ngân hàng</w:t>
      </w:r>
      <w:r w:rsidR="00BD648C">
        <w:t xml:space="preserve"> và còn nhiều hơn nữa trong tương lai.</w:t>
      </w:r>
      <w:r w:rsidR="002E5E8F">
        <w:t xml:space="preserve"> </w:t>
      </w:r>
    </w:p>
    <w:p w14:paraId="6D28BE05" w14:textId="707671BB" w:rsidR="00237D0E" w:rsidRPr="00B65DE1" w:rsidRDefault="00237D0E" w:rsidP="00984C55">
      <w:pPr>
        <w:pStyle w:val="Nidungvnbn"/>
        <w:ind w:firstLine="0"/>
      </w:pPr>
    </w:p>
    <w:p w14:paraId="0AF5FF49" w14:textId="39CCC373" w:rsidR="001C74B5" w:rsidRPr="00B65DE1" w:rsidRDefault="001C74B5" w:rsidP="00984C55">
      <w:pPr>
        <w:pStyle w:val="Nidungvnbn"/>
        <w:ind w:firstLine="0"/>
      </w:pPr>
    </w:p>
    <w:p w14:paraId="7F72D6BC" w14:textId="00BF7CA6" w:rsidR="001C74B5" w:rsidRPr="00B65DE1" w:rsidRDefault="001C74B5" w:rsidP="001C74B5">
      <w:pPr>
        <w:pStyle w:val="Nidungvnbn"/>
        <w:ind w:firstLine="0"/>
      </w:pPr>
    </w:p>
    <w:p w14:paraId="4D1D9477" w14:textId="3067130F" w:rsidR="001C74B5" w:rsidRPr="00B65DE1" w:rsidRDefault="001C74B5" w:rsidP="001C74B5">
      <w:pPr>
        <w:pStyle w:val="Nidungvnbn"/>
        <w:ind w:firstLine="0"/>
      </w:pPr>
    </w:p>
    <w:p w14:paraId="7D52F26C" w14:textId="07D70C16" w:rsidR="001C74B5" w:rsidRPr="00B65DE1" w:rsidRDefault="001C74B5" w:rsidP="001C74B5">
      <w:pPr>
        <w:pStyle w:val="Nidungvnbn"/>
        <w:ind w:firstLine="0"/>
      </w:pPr>
    </w:p>
    <w:p w14:paraId="5FF754B9" w14:textId="0D175B7C" w:rsidR="001C74B5" w:rsidRPr="00B65DE1" w:rsidRDefault="001C74B5" w:rsidP="001C74B5">
      <w:pPr>
        <w:pStyle w:val="Nidungvnbn"/>
        <w:ind w:firstLine="0"/>
      </w:pPr>
    </w:p>
    <w:p w14:paraId="541D6C80" w14:textId="0540F160" w:rsidR="001C74B5" w:rsidRPr="00B65DE1" w:rsidRDefault="001C74B5" w:rsidP="001C74B5">
      <w:pPr>
        <w:pStyle w:val="Nidungvnbn"/>
        <w:ind w:firstLine="0"/>
      </w:pPr>
    </w:p>
    <w:p w14:paraId="27789FD5" w14:textId="711D5E34" w:rsidR="001C74B5" w:rsidRPr="00B65DE1" w:rsidRDefault="001C74B5" w:rsidP="001C74B5">
      <w:pPr>
        <w:pStyle w:val="Nidungvnbn"/>
        <w:ind w:firstLine="0"/>
      </w:pPr>
    </w:p>
    <w:p w14:paraId="0EB3F6A4" w14:textId="6A5150D1" w:rsidR="001C74B5" w:rsidRDefault="001C74B5" w:rsidP="001C74B5">
      <w:pPr>
        <w:pStyle w:val="Nidungvnbn"/>
        <w:ind w:firstLine="0"/>
      </w:pPr>
    </w:p>
    <w:p w14:paraId="4C9641AF" w14:textId="2895A9AB" w:rsidR="00262EFF" w:rsidRDefault="00262EFF" w:rsidP="001C74B5">
      <w:pPr>
        <w:pStyle w:val="Nidungvnbn"/>
        <w:ind w:firstLine="0"/>
      </w:pPr>
    </w:p>
    <w:p w14:paraId="109AE050" w14:textId="7F2F5CDA" w:rsidR="00262EFF" w:rsidRDefault="00262EFF" w:rsidP="001C74B5">
      <w:pPr>
        <w:pStyle w:val="Nidungvnbn"/>
        <w:ind w:firstLine="0"/>
      </w:pPr>
    </w:p>
    <w:p w14:paraId="69272C73" w14:textId="5A051B2C" w:rsidR="00262EFF" w:rsidRPr="00B65DE1" w:rsidRDefault="00262EFF" w:rsidP="001C74B5">
      <w:pPr>
        <w:pStyle w:val="Nidungvnbn"/>
        <w:ind w:firstLine="0"/>
      </w:pPr>
    </w:p>
    <w:p w14:paraId="1FF43817" w14:textId="0991B60E" w:rsidR="00E30A2A" w:rsidRPr="00B65DE1" w:rsidRDefault="007E7FF7" w:rsidP="0095366C">
      <w:pPr>
        <w:pStyle w:val="Heading1"/>
        <w:jc w:val="center"/>
        <w:rPr>
          <w:rFonts w:ascii="Times New Roman" w:hAnsi="Times New Roman" w:cs="Times New Roman"/>
          <w:b w:val="0"/>
          <w:color w:val="auto"/>
          <w:sz w:val="32"/>
          <w:szCs w:val="32"/>
        </w:rPr>
      </w:pPr>
      <w:bookmarkStart w:id="67" w:name="_Toc12109211"/>
      <w:r w:rsidRPr="00B65DE1">
        <w:rPr>
          <w:rFonts w:ascii="Times New Roman" w:hAnsi="Times New Roman" w:cs="Times New Roman"/>
          <w:b w:val="0"/>
          <w:color w:val="auto"/>
          <w:sz w:val="32"/>
          <w:szCs w:val="32"/>
        </w:rPr>
        <w:lastRenderedPageBreak/>
        <w:t>TÀI LIỆU THAM KHẢO</w:t>
      </w:r>
      <w:bookmarkEnd w:id="67"/>
    </w:p>
    <w:p w14:paraId="14BE34DC" w14:textId="7C947A7E" w:rsidR="00010314" w:rsidRPr="00B65DE1" w:rsidRDefault="00010314" w:rsidP="00E30A2A">
      <w:r w:rsidRPr="00B65DE1">
        <w:tab/>
      </w:r>
    </w:p>
    <w:p w14:paraId="672C3E17" w14:textId="6B9F9DB3" w:rsidR="00010314" w:rsidRPr="00B65DE1" w:rsidRDefault="00010314" w:rsidP="00E30A2A">
      <w:pPr>
        <w:pStyle w:val="ListParagraph"/>
        <w:numPr>
          <w:ilvl w:val="0"/>
          <w:numId w:val="16"/>
        </w:numPr>
        <w:spacing w:after="0" w:line="360" w:lineRule="auto"/>
        <w:rPr>
          <w:rFonts w:cs="Times New Roman"/>
          <w:szCs w:val="26"/>
        </w:rPr>
      </w:pPr>
      <w:r w:rsidRPr="00B65DE1">
        <w:rPr>
          <w:rFonts w:cs="Times New Roman"/>
          <w:szCs w:val="26"/>
        </w:rPr>
        <w:t xml:space="preserve">Tài liệu: </w:t>
      </w:r>
    </w:p>
    <w:p w14:paraId="0FD98C90" w14:textId="4A14BF29" w:rsidR="00DD3067" w:rsidRPr="00B65DE1" w:rsidRDefault="00DC712E" w:rsidP="00DD3067">
      <w:pPr>
        <w:spacing w:line="360" w:lineRule="auto"/>
        <w:ind w:firstLine="720"/>
        <w:rPr>
          <w:rStyle w:val="Hyperlink"/>
        </w:rPr>
      </w:pPr>
      <w:hyperlink r:id="rId27" w:history="1">
        <w:r w:rsidR="00DD3067" w:rsidRPr="00B65DE1">
          <w:rPr>
            <w:rStyle w:val="Hyperlink"/>
          </w:rPr>
          <w:t>https://en.wikipedia.org/wiki/Main_Page</w:t>
        </w:r>
      </w:hyperlink>
    </w:p>
    <w:p w14:paraId="18F65DC4" w14:textId="5DE2C4CD" w:rsidR="005B7A95" w:rsidRPr="00B65DE1" w:rsidRDefault="00DC712E" w:rsidP="00DD3067">
      <w:pPr>
        <w:spacing w:line="360" w:lineRule="auto"/>
        <w:ind w:firstLine="720"/>
      </w:pPr>
      <w:hyperlink r:id="rId28" w:history="1">
        <w:r w:rsidR="005B7A95" w:rsidRPr="00B65DE1">
          <w:rPr>
            <w:rStyle w:val="Hyperlink"/>
          </w:rPr>
          <w:t>https://vi.wikipedia.org/wiki/Khai_ph%C3%A1_d%E1%BB%AF_li%E1%BB%87u</w:t>
        </w:r>
      </w:hyperlink>
    </w:p>
    <w:p w14:paraId="35414854" w14:textId="39D2C6AF" w:rsidR="002D145F" w:rsidRPr="00B65DE1" w:rsidRDefault="00DC712E" w:rsidP="00010314">
      <w:pPr>
        <w:spacing w:line="360" w:lineRule="auto"/>
        <w:ind w:firstLine="720"/>
      </w:pPr>
      <w:hyperlink r:id="rId29" w:history="1">
        <w:r w:rsidR="005B7A95" w:rsidRPr="00B65DE1">
          <w:rPr>
            <w:rStyle w:val="Hyperlink"/>
          </w:rPr>
          <w:t>https://www.geeksforgeeks.org/data-mining-kdd-process/</w:t>
        </w:r>
      </w:hyperlink>
    </w:p>
    <w:p w14:paraId="1E2CB159" w14:textId="77777777" w:rsidR="005B7A95" w:rsidRPr="00B65DE1" w:rsidRDefault="005B7A95" w:rsidP="00010314">
      <w:pPr>
        <w:spacing w:line="360" w:lineRule="auto"/>
        <w:ind w:firstLine="720"/>
        <w:rPr>
          <w:rFonts w:eastAsiaTheme="minorHAnsi"/>
          <w:sz w:val="26"/>
          <w:szCs w:val="26"/>
        </w:rPr>
      </w:pPr>
    </w:p>
    <w:p w14:paraId="457AF04D" w14:textId="4DB04807" w:rsidR="000A00ED" w:rsidRPr="00B65DE1" w:rsidRDefault="000A00ED" w:rsidP="000A00ED">
      <w:pPr>
        <w:pStyle w:val="ListParagraph"/>
        <w:numPr>
          <w:ilvl w:val="0"/>
          <w:numId w:val="16"/>
        </w:numPr>
        <w:spacing w:after="0" w:line="360" w:lineRule="auto"/>
        <w:rPr>
          <w:rFonts w:cs="Times New Roman"/>
          <w:szCs w:val="26"/>
        </w:rPr>
      </w:pPr>
      <w:r w:rsidRPr="00B65DE1">
        <w:rPr>
          <w:rFonts w:cs="Times New Roman"/>
          <w:szCs w:val="26"/>
        </w:rPr>
        <w:t xml:space="preserve">Hướng Dẫn </w:t>
      </w:r>
      <w:r w:rsidR="00AE0C86" w:rsidRPr="00B65DE1">
        <w:rPr>
          <w:rFonts w:cs="Times New Roman"/>
          <w:szCs w:val="26"/>
        </w:rPr>
        <w:t>Cài Đ</w:t>
      </w:r>
      <w:r w:rsidRPr="00B65DE1">
        <w:rPr>
          <w:rFonts w:cs="Times New Roman"/>
          <w:szCs w:val="26"/>
        </w:rPr>
        <w:t>ặt</w:t>
      </w:r>
      <w:r w:rsidR="00AE0C86" w:rsidRPr="00B65DE1">
        <w:rPr>
          <w:rFonts w:cs="Times New Roman"/>
          <w:szCs w:val="26"/>
        </w:rPr>
        <w:t xml:space="preserve"> Và Cấu Hình</w:t>
      </w:r>
      <w:r w:rsidRPr="00B65DE1">
        <w:rPr>
          <w:rFonts w:cs="Times New Roman"/>
          <w:szCs w:val="26"/>
        </w:rPr>
        <w:t>:</w:t>
      </w:r>
    </w:p>
    <w:p w14:paraId="0FD50D38" w14:textId="4B0F381C" w:rsidR="00A42A4B" w:rsidRPr="00B65DE1" w:rsidRDefault="00DC712E" w:rsidP="00A42A4B">
      <w:pPr>
        <w:spacing w:line="360" w:lineRule="auto"/>
        <w:ind w:firstLine="720"/>
      </w:pPr>
      <w:hyperlink r:id="rId30" w:history="1">
        <w:r w:rsidR="00A42A4B" w:rsidRPr="00B65DE1">
          <w:rPr>
            <w:rStyle w:val="Hyperlink"/>
          </w:rPr>
          <w:t>https://technical-analysis-library-in-python.readthedocs.io/en/latest/</w:t>
        </w:r>
      </w:hyperlink>
    </w:p>
    <w:p w14:paraId="0BA55BAF" w14:textId="054A5615" w:rsidR="00A42A4B" w:rsidRPr="00B65DE1" w:rsidRDefault="00DC712E" w:rsidP="00A42A4B">
      <w:pPr>
        <w:spacing w:line="360" w:lineRule="auto"/>
        <w:ind w:left="720"/>
      </w:pPr>
      <w:hyperlink r:id="rId31" w:history="1">
        <w:r w:rsidR="00A42A4B" w:rsidRPr="00B65DE1">
          <w:rPr>
            <w:rStyle w:val="Hyperlink"/>
          </w:rPr>
          <w:t>https://www.quantopian.com/posts/technical-analysis-indicators-without-talib-code?fbclid=IwAR17dLC1DRFPFQNndMFQiDXO-ONXtpD7yJKyi-FRhVzComw-ROqs7kWEc6s</w:t>
        </w:r>
      </w:hyperlink>
    </w:p>
    <w:p w14:paraId="7DB22264" w14:textId="10E795C7" w:rsidR="00A42A4B" w:rsidRPr="00B65DE1" w:rsidRDefault="00DC712E" w:rsidP="00A42A4B">
      <w:pPr>
        <w:spacing w:line="360" w:lineRule="auto"/>
        <w:ind w:left="720"/>
        <w:rPr>
          <w:rFonts w:eastAsiaTheme="minorHAnsi"/>
        </w:rPr>
      </w:pPr>
      <w:hyperlink r:id="rId32" w:history="1">
        <w:r w:rsidR="00A42A4B" w:rsidRPr="00B65DE1">
          <w:rPr>
            <w:rStyle w:val="Hyperlink"/>
            <w:rFonts w:eastAsiaTheme="minorHAnsi"/>
          </w:rPr>
          <w:t>https://github.com/jmartinezheras/reproduce-stock-market-direction-random-forests?fbclid=IwAR1o37ck8L1eLcqnPmJVJU3Tg-Me5S94TqgGgfefgMBPP2iB-XN-VrgENAE</w:t>
        </w:r>
      </w:hyperlink>
    </w:p>
    <w:p w14:paraId="5A7626B4" w14:textId="731CA4A9" w:rsidR="00A42A4B" w:rsidRPr="00B65DE1" w:rsidRDefault="00DC712E" w:rsidP="00A42A4B">
      <w:pPr>
        <w:spacing w:line="360" w:lineRule="auto"/>
        <w:ind w:left="720"/>
        <w:rPr>
          <w:rFonts w:eastAsiaTheme="minorHAnsi"/>
        </w:rPr>
      </w:pPr>
      <w:hyperlink r:id="rId33" w:history="1">
        <w:r w:rsidR="00A42A4B" w:rsidRPr="00B65DE1">
          <w:rPr>
            <w:rStyle w:val="Hyperlink"/>
            <w:rFonts w:eastAsiaTheme="minorHAnsi"/>
          </w:rPr>
          <w:t>https://github.com/bukosabino/ta?fbclid=IwAR0fNa-pIaLcmaTQ8oCgKJkK3rJLpjej3xZkHzy-katKtu_-IlrHi8nrJx4</w:t>
        </w:r>
      </w:hyperlink>
    </w:p>
    <w:p w14:paraId="152EED82" w14:textId="77777777" w:rsidR="00A42A4B" w:rsidRPr="00B65DE1" w:rsidRDefault="00A42A4B" w:rsidP="00A42A4B">
      <w:pPr>
        <w:spacing w:line="360" w:lineRule="auto"/>
        <w:rPr>
          <w:rFonts w:eastAsiaTheme="minorHAnsi"/>
          <w:sz w:val="26"/>
          <w:szCs w:val="26"/>
        </w:rPr>
      </w:pPr>
    </w:p>
    <w:p w14:paraId="3960444E" w14:textId="63F32FB6" w:rsidR="00A42A4B" w:rsidRPr="00B65DE1" w:rsidRDefault="00A42A4B" w:rsidP="006F0488">
      <w:pPr>
        <w:pStyle w:val="Nidungvnbn"/>
        <w:ind w:firstLine="0"/>
      </w:pPr>
    </w:p>
    <w:sectPr w:rsidR="00A42A4B" w:rsidRPr="00B65DE1" w:rsidSect="00DB7595">
      <w:headerReference w:type="default" r:id="rId34"/>
      <w:pgSz w:w="12240" w:h="15840"/>
      <w:pgMar w:top="1985" w:right="1134" w:bottom="1701"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66DD3B" w16cid:durableId="204F0CD0"/>
  <w16cid:commentId w16cid:paraId="4C420643" w16cid:durableId="204F0CD1"/>
  <w16cid:commentId w16cid:paraId="1BF70C7D" w16cid:durableId="204F0CD2"/>
  <w16cid:commentId w16cid:paraId="6FA6CA35" w16cid:durableId="204F0CD5"/>
  <w16cid:commentId w16cid:paraId="6CA8594C" w16cid:durableId="204F0CD6"/>
  <w16cid:commentId w16cid:paraId="1176B72B" w16cid:durableId="204F0CDF"/>
  <w16cid:commentId w16cid:paraId="125D9828" w16cid:durableId="204F0CE0"/>
  <w16cid:commentId w16cid:paraId="2BA2FE77" w16cid:durableId="204F0CE1"/>
  <w16cid:commentId w16cid:paraId="2708DD18" w16cid:durableId="204F0CE2"/>
  <w16cid:commentId w16cid:paraId="1A16AE99" w16cid:durableId="204F0CE3"/>
  <w16cid:commentId w16cid:paraId="7334E4FE" w16cid:durableId="204F0CE4"/>
  <w16cid:commentId w16cid:paraId="2B716A51" w16cid:durableId="204F0CE5"/>
  <w16cid:commentId w16cid:paraId="39086C9C" w16cid:durableId="204F0CE6"/>
  <w16cid:commentId w16cid:paraId="133B6595" w16cid:durableId="204F0CE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93269B" w14:textId="77777777" w:rsidR="00116CC6" w:rsidRDefault="00116CC6" w:rsidP="00453AB1">
      <w:r>
        <w:separator/>
      </w:r>
    </w:p>
  </w:endnote>
  <w:endnote w:type="continuationSeparator" w:id="0">
    <w:p w14:paraId="4B06AC13" w14:textId="77777777" w:rsidR="00116CC6" w:rsidRDefault="00116CC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AEE7D2" w14:textId="77777777" w:rsidR="00116CC6" w:rsidRDefault="00116CC6" w:rsidP="00453AB1">
      <w:r>
        <w:separator/>
      </w:r>
    </w:p>
  </w:footnote>
  <w:footnote w:type="continuationSeparator" w:id="0">
    <w:p w14:paraId="50A0CA68" w14:textId="77777777" w:rsidR="00116CC6" w:rsidRDefault="00116CC6"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22C7E" w14:textId="77777777" w:rsidR="00DC712E" w:rsidRDefault="00DC712E">
    <w:pPr>
      <w:pStyle w:val="Header"/>
      <w:jc w:val="center"/>
    </w:pPr>
  </w:p>
  <w:p w14:paraId="2D118D81" w14:textId="77777777" w:rsidR="00DC712E" w:rsidRDefault="00DC712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499411"/>
      <w:docPartObj>
        <w:docPartGallery w:val="Page Numbers (Top of Page)"/>
        <w:docPartUnique/>
      </w:docPartObj>
    </w:sdtPr>
    <w:sdtEndPr>
      <w:rPr>
        <w:noProof/>
      </w:rPr>
    </w:sdtEndPr>
    <w:sdtContent>
      <w:p w14:paraId="45DB2997" w14:textId="3843EDC0" w:rsidR="00DC712E" w:rsidRDefault="00DC712E">
        <w:pPr>
          <w:pStyle w:val="Header"/>
          <w:jc w:val="center"/>
        </w:pPr>
        <w:r>
          <w:fldChar w:fldCharType="begin"/>
        </w:r>
        <w:r>
          <w:instrText xml:space="preserve"> PAGE   \* MERGEFORMAT </w:instrText>
        </w:r>
        <w:r>
          <w:fldChar w:fldCharType="separate"/>
        </w:r>
        <w:r w:rsidR="00DE3976">
          <w:rPr>
            <w:noProof/>
          </w:rPr>
          <w:t>iv</w:t>
        </w:r>
        <w:r>
          <w:rPr>
            <w:noProof/>
          </w:rPr>
          <w:fldChar w:fldCharType="end"/>
        </w:r>
      </w:p>
    </w:sdtContent>
  </w:sdt>
  <w:p w14:paraId="03D767B7" w14:textId="77777777" w:rsidR="00DC712E" w:rsidRDefault="00DC712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2D15BEF" w14:textId="0256D8E7" w:rsidR="00DC712E" w:rsidRDefault="00DC712E">
        <w:pPr>
          <w:pStyle w:val="Header"/>
          <w:jc w:val="center"/>
        </w:pPr>
        <w:r>
          <w:fldChar w:fldCharType="begin"/>
        </w:r>
        <w:r>
          <w:instrText xml:space="preserve"> PAGE   \* MERGEFORMAT </w:instrText>
        </w:r>
        <w:r>
          <w:fldChar w:fldCharType="separate"/>
        </w:r>
        <w:r w:rsidR="00DE3976">
          <w:rPr>
            <w:noProof/>
          </w:rPr>
          <w:t>16</w:t>
        </w:r>
        <w:r>
          <w:rPr>
            <w:noProof/>
          </w:rPr>
          <w:fldChar w:fldCharType="end"/>
        </w:r>
      </w:p>
    </w:sdtContent>
  </w:sdt>
  <w:p w14:paraId="44C0AFC6" w14:textId="77777777" w:rsidR="00DC712E" w:rsidRDefault="00DC712E">
    <w:pPr>
      <w:pStyle w:val="Header"/>
    </w:pPr>
  </w:p>
  <w:p w14:paraId="07E82D99" w14:textId="77777777" w:rsidR="00DC712E" w:rsidRDefault="00DC712E"/>
  <w:p w14:paraId="2779BE49" w14:textId="77777777" w:rsidR="00DC712E" w:rsidRDefault="00DC712E"/>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53776B"/>
    <w:multiLevelType w:val="multilevel"/>
    <w:tmpl w:val="1C34416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B95DE5"/>
    <w:multiLevelType w:val="multilevel"/>
    <w:tmpl w:val="EA9E36CC"/>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B6369D"/>
    <w:multiLevelType w:val="multilevel"/>
    <w:tmpl w:val="C860C3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BB7A97"/>
    <w:multiLevelType w:val="multilevel"/>
    <w:tmpl w:val="A5506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127458"/>
    <w:multiLevelType w:val="multilevel"/>
    <w:tmpl w:val="4426E9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A107AE"/>
    <w:multiLevelType w:val="hybridMultilevel"/>
    <w:tmpl w:val="B5BC793E"/>
    <w:lvl w:ilvl="0" w:tplc="DB7A8E70">
      <w:start w:val="1"/>
      <w:numFmt w:val="bullet"/>
      <w:lvlText w:val=""/>
      <w:lvlJc w:val="left"/>
      <w:pPr>
        <w:ind w:left="11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B91875"/>
    <w:multiLevelType w:val="hybridMultilevel"/>
    <w:tmpl w:val="FAB6D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553BF"/>
    <w:multiLevelType w:val="hybridMultilevel"/>
    <w:tmpl w:val="BA1C65BE"/>
    <w:lvl w:ilvl="0" w:tplc="7D9EB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8B90309"/>
    <w:multiLevelType w:val="hybridMultilevel"/>
    <w:tmpl w:val="40184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4B348C"/>
    <w:multiLevelType w:val="multilevel"/>
    <w:tmpl w:val="46FEF42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E479CF"/>
    <w:multiLevelType w:val="hybridMultilevel"/>
    <w:tmpl w:val="C93E001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53E03"/>
    <w:multiLevelType w:val="multilevel"/>
    <w:tmpl w:val="8CD2CB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61490E"/>
    <w:multiLevelType w:val="hybridMultilevel"/>
    <w:tmpl w:val="D0EC903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4590574B"/>
    <w:multiLevelType w:val="multilevel"/>
    <w:tmpl w:val="3E06FCB0"/>
    <w:lvl w:ilvl="0">
      <w:start w:val="1"/>
      <w:numFmt w:val="decimal"/>
      <w:lvlText w:val="%1"/>
      <w:lvlJc w:val="left"/>
      <w:pPr>
        <w:ind w:left="360" w:hanging="360"/>
      </w:pPr>
      <w:rPr>
        <w:rFonts w:hint="default"/>
      </w:rPr>
    </w:lvl>
    <w:lvl w:ilvl="1">
      <w:start w:val="4"/>
      <w:numFmt w:val="decimal"/>
      <w:lvlText w:val="%1.%2"/>
      <w:lvlJc w:val="left"/>
      <w:pPr>
        <w:ind w:left="744" w:hanging="360"/>
      </w:pPr>
      <w:rPr>
        <w:rFonts w:hint="default"/>
      </w:rPr>
    </w:lvl>
    <w:lvl w:ilvl="2">
      <w:start w:val="1"/>
      <w:numFmt w:val="decimal"/>
      <w:lvlText w:val="%1.%2.%3"/>
      <w:lvlJc w:val="left"/>
      <w:pPr>
        <w:ind w:left="1488" w:hanging="720"/>
      </w:pPr>
      <w:rPr>
        <w:rFonts w:hint="default"/>
      </w:rPr>
    </w:lvl>
    <w:lvl w:ilvl="3">
      <w:start w:val="1"/>
      <w:numFmt w:val="decimal"/>
      <w:lvlText w:val="%1.%2.%3.%4"/>
      <w:lvlJc w:val="left"/>
      <w:pPr>
        <w:ind w:left="1872" w:hanging="72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4872" w:hanging="1800"/>
      </w:pPr>
      <w:rPr>
        <w:rFonts w:hint="default"/>
      </w:rPr>
    </w:lvl>
  </w:abstractNum>
  <w:abstractNum w:abstractNumId="19" w15:restartNumberingAfterBreak="0">
    <w:nsid w:val="46B42E12"/>
    <w:multiLevelType w:val="multilevel"/>
    <w:tmpl w:val="456E1EC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3412309"/>
    <w:multiLevelType w:val="hybridMultilevel"/>
    <w:tmpl w:val="AA10BC3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2" w15:restartNumberingAfterBreak="0">
    <w:nsid w:val="540F0EE4"/>
    <w:multiLevelType w:val="hybridMultilevel"/>
    <w:tmpl w:val="C620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AA58B4"/>
    <w:multiLevelType w:val="multilevel"/>
    <w:tmpl w:val="7E2CC8C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151FF6"/>
    <w:multiLevelType w:val="hybridMultilevel"/>
    <w:tmpl w:val="F9B8972A"/>
    <w:lvl w:ilvl="0" w:tplc="24B230EE">
      <w:numFmt w:val="bullet"/>
      <w:lvlText w:val=""/>
      <w:lvlJc w:val="left"/>
      <w:pPr>
        <w:ind w:left="1440" w:hanging="360"/>
      </w:pPr>
      <w:rPr>
        <w:rFonts w:ascii="Wingdings" w:eastAsia="Wingdings" w:hAnsi="Wingdings" w:cs="Wingdings" w:hint="default"/>
        <w:w w:val="99"/>
        <w:sz w:val="20"/>
        <w:szCs w:val="20"/>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B65579"/>
    <w:multiLevelType w:val="hybridMultilevel"/>
    <w:tmpl w:val="8BD84762"/>
    <w:lvl w:ilvl="0" w:tplc="CBB6AAC8">
      <w:start w:val="1"/>
      <w:numFmt w:val="bullet"/>
      <w:lvlText w:val=""/>
      <w:lvlJc w:val="left"/>
      <w:pPr>
        <w:tabs>
          <w:tab w:val="num" w:pos="720"/>
        </w:tabs>
        <w:ind w:left="720" w:hanging="360"/>
      </w:pPr>
      <w:rPr>
        <w:rFonts w:ascii="Wingdings 3" w:hAnsi="Wingdings 3" w:hint="default"/>
      </w:rPr>
    </w:lvl>
    <w:lvl w:ilvl="1" w:tplc="4DC4A5E4" w:tentative="1">
      <w:start w:val="1"/>
      <w:numFmt w:val="bullet"/>
      <w:lvlText w:val=""/>
      <w:lvlJc w:val="left"/>
      <w:pPr>
        <w:tabs>
          <w:tab w:val="num" w:pos="1440"/>
        </w:tabs>
        <w:ind w:left="1440" w:hanging="360"/>
      </w:pPr>
      <w:rPr>
        <w:rFonts w:ascii="Wingdings 3" w:hAnsi="Wingdings 3" w:hint="default"/>
      </w:rPr>
    </w:lvl>
    <w:lvl w:ilvl="2" w:tplc="8A28BBBE" w:tentative="1">
      <w:start w:val="1"/>
      <w:numFmt w:val="bullet"/>
      <w:lvlText w:val=""/>
      <w:lvlJc w:val="left"/>
      <w:pPr>
        <w:tabs>
          <w:tab w:val="num" w:pos="2160"/>
        </w:tabs>
        <w:ind w:left="2160" w:hanging="360"/>
      </w:pPr>
      <w:rPr>
        <w:rFonts w:ascii="Wingdings 3" w:hAnsi="Wingdings 3" w:hint="default"/>
      </w:rPr>
    </w:lvl>
    <w:lvl w:ilvl="3" w:tplc="22765654" w:tentative="1">
      <w:start w:val="1"/>
      <w:numFmt w:val="bullet"/>
      <w:lvlText w:val=""/>
      <w:lvlJc w:val="left"/>
      <w:pPr>
        <w:tabs>
          <w:tab w:val="num" w:pos="2880"/>
        </w:tabs>
        <w:ind w:left="2880" w:hanging="360"/>
      </w:pPr>
      <w:rPr>
        <w:rFonts w:ascii="Wingdings 3" w:hAnsi="Wingdings 3" w:hint="default"/>
      </w:rPr>
    </w:lvl>
    <w:lvl w:ilvl="4" w:tplc="36EED602" w:tentative="1">
      <w:start w:val="1"/>
      <w:numFmt w:val="bullet"/>
      <w:lvlText w:val=""/>
      <w:lvlJc w:val="left"/>
      <w:pPr>
        <w:tabs>
          <w:tab w:val="num" w:pos="3600"/>
        </w:tabs>
        <w:ind w:left="3600" w:hanging="360"/>
      </w:pPr>
      <w:rPr>
        <w:rFonts w:ascii="Wingdings 3" w:hAnsi="Wingdings 3" w:hint="default"/>
      </w:rPr>
    </w:lvl>
    <w:lvl w:ilvl="5" w:tplc="C156B568" w:tentative="1">
      <w:start w:val="1"/>
      <w:numFmt w:val="bullet"/>
      <w:lvlText w:val=""/>
      <w:lvlJc w:val="left"/>
      <w:pPr>
        <w:tabs>
          <w:tab w:val="num" w:pos="4320"/>
        </w:tabs>
        <w:ind w:left="4320" w:hanging="360"/>
      </w:pPr>
      <w:rPr>
        <w:rFonts w:ascii="Wingdings 3" w:hAnsi="Wingdings 3" w:hint="default"/>
      </w:rPr>
    </w:lvl>
    <w:lvl w:ilvl="6" w:tplc="FEA6F334" w:tentative="1">
      <w:start w:val="1"/>
      <w:numFmt w:val="bullet"/>
      <w:lvlText w:val=""/>
      <w:lvlJc w:val="left"/>
      <w:pPr>
        <w:tabs>
          <w:tab w:val="num" w:pos="5040"/>
        </w:tabs>
        <w:ind w:left="5040" w:hanging="360"/>
      </w:pPr>
      <w:rPr>
        <w:rFonts w:ascii="Wingdings 3" w:hAnsi="Wingdings 3" w:hint="default"/>
      </w:rPr>
    </w:lvl>
    <w:lvl w:ilvl="7" w:tplc="B386B42A" w:tentative="1">
      <w:start w:val="1"/>
      <w:numFmt w:val="bullet"/>
      <w:lvlText w:val=""/>
      <w:lvlJc w:val="left"/>
      <w:pPr>
        <w:tabs>
          <w:tab w:val="num" w:pos="5760"/>
        </w:tabs>
        <w:ind w:left="5760" w:hanging="360"/>
      </w:pPr>
      <w:rPr>
        <w:rFonts w:ascii="Wingdings 3" w:hAnsi="Wingdings 3" w:hint="default"/>
      </w:rPr>
    </w:lvl>
    <w:lvl w:ilvl="8" w:tplc="5C4C3D94" w:tentative="1">
      <w:start w:val="1"/>
      <w:numFmt w:val="bullet"/>
      <w:lvlText w:val=""/>
      <w:lvlJc w:val="left"/>
      <w:pPr>
        <w:tabs>
          <w:tab w:val="num" w:pos="6480"/>
        </w:tabs>
        <w:ind w:left="6480" w:hanging="360"/>
      </w:pPr>
      <w:rPr>
        <w:rFonts w:ascii="Wingdings 3" w:hAnsi="Wingdings 3" w:hint="default"/>
      </w:rPr>
    </w:lvl>
  </w:abstractNum>
  <w:abstractNum w:abstractNumId="27" w15:restartNumberingAfterBreak="0">
    <w:nsid w:val="629526C2"/>
    <w:multiLevelType w:val="hybridMultilevel"/>
    <w:tmpl w:val="9AD68FA0"/>
    <w:lvl w:ilvl="0" w:tplc="34D2D16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C67699"/>
    <w:multiLevelType w:val="hybridMultilevel"/>
    <w:tmpl w:val="566265E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15:restartNumberingAfterBreak="0">
    <w:nsid w:val="6B0914E6"/>
    <w:multiLevelType w:val="hybridMultilevel"/>
    <w:tmpl w:val="E174D666"/>
    <w:lvl w:ilvl="0" w:tplc="1D5A58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80073C"/>
    <w:multiLevelType w:val="multilevel"/>
    <w:tmpl w:val="85B02BD2"/>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2" w15:restartNumberingAfterBreak="0">
    <w:nsid w:val="6F6A7514"/>
    <w:multiLevelType w:val="hybridMultilevel"/>
    <w:tmpl w:val="DDD26188"/>
    <w:lvl w:ilvl="0" w:tplc="DB7A8E70">
      <w:start w:val="1"/>
      <w:numFmt w:val="bullet"/>
      <w:lvlText w:val=""/>
      <w:lvlJc w:val="left"/>
      <w:pPr>
        <w:ind w:left="420" w:hanging="360"/>
      </w:pPr>
      <w:rPr>
        <w:rFonts w:ascii="Wingdings" w:eastAsia="Times New Roman" w:hAnsi="Wingdings"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7076260C"/>
    <w:multiLevelType w:val="hybridMultilevel"/>
    <w:tmpl w:val="D14CDC66"/>
    <w:lvl w:ilvl="0" w:tplc="265281C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F472B4"/>
    <w:multiLevelType w:val="multilevel"/>
    <w:tmpl w:val="67D6FB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D10890"/>
    <w:multiLevelType w:val="hybridMultilevel"/>
    <w:tmpl w:val="753AA08E"/>
    <w:lvl w:ilvl="0" w:tplc="F6605986">
      <w:numFmt w:val="bullet"/>
      <w:lvlText w:val="-"/>
      <w:lvlJc w:val="left"/>
      <w:pPr>
        <w:ind w:left="2160" w:hanging="360"/>
      </w:pPr>
      <w:rPr>
        <w:rFonts w:ascii="Times New Roman" w:eastAsia="Times New Roman" w:hAnsi="Times New Roman" w:cs="Times New Roman" w:hint="default"/>
        <w:w w:val="100"/>
        <w:sz w:val="28"/>
        <w:szCs w:val="28"/>
        <w:lang w:val="en-US" w:eastAsia="en-US" w:bidi="en-US"/>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3160E6"/>
    <w:multiLevelType w:val="hybridMultilevel"/>
    <w:tmpl w:val="3904C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E54430"/>
    <w:multiLevelType w:val="hybridMultilevel"/>
    <w:tmpl w:val="584EFC6E"/>
    <w:lvl w:ilvl="0" w:tplc="9EE8D0A2">
      <w:start w:val="1"/>
      <w:numFmt w:val="bullet"/>
      <w:lvlText w:val="•"/>
      <w:lvlJc w:val="left"/>
      <w:pPr>
        <w:tabs>
          <w:tab w:val="num" w:pos="720"/>
        </w:tabs>
        <w:ind w:left="720" w:hanging="360"/>
      </w:pPr>
      <w:rPr>
        <w:rFonts w:ascii="Times New Roman" w:hAnsi="Times New Roman" w:hint="default"/>
      </w:rPr>
    </w:lvl>
    <w:lvl w:ilvl="1" w:tplc="5200367C" w:tentative="1">
      <w:start w:val="1"/>
      <w:numFmt w:val="bullet"/>
      <w:lvlText w:val="•"/>
      <w:lvlJc w:val="left"/>
      <w:pPr>
        <w:tabs>
          <w:tab w:val="num" w:pos="1440"/>
        </w:tabs>
        <w:ind w:left="1440" w:hanging="360"/>
      </w:pPr>
      <w:rPr>
        <w:rFonts w:ascii="Times New Roman" w:hAnsi="Times New Roman" w:hint="default"/>
      </w:rPr>
    </w:lvl>
    <w:lvl w:ilvl="2" w:tplc="8934FEA0" w:tentative="1">
      <w:start w:val="1"/>
      <w:numFmt w:val="bullet"/>
      <w:lvlText w:val="•"/>
      <w:lvlJc w:val="left"/>
      <w:pPr>
        <w:tabs>
          <w:tab w:val="num" w:pos="2160"/>
        </w:tabs>
        <w:ind w:left="2160" w:hanging="360"/>
      </w:pPr>
      <w:rPr>
        <w:rFonts w:ascii="Times New Roman" w:hAnsi="Times New Roman" w:hint="default"/>
      </w:rPr>
    </w:lvl>
    <w:lvl w:ilvl="3" w:tplc="F906EBD4" w:tentative="1">
      <w:start w:val="1"/>
      <w:numFmt w:val="bullet"/>
      <w:lvlText w:val="•"/>
      <w:lvlJc w:val="left"/>
      <w:pPr>
        <w:tabs>
          <w:tab w:val="num" w:pos="2880"/>
        </w:tabs>
        <w:ind w:left="2880" w:hanging="360"/>
      </w:pPr>
      <w:rPr>
        <w:rFonts w:ascii="Times New Roman" w:hAnsi="Times New Roman" w:hint="default"/>
      </w:rPr>
    </w:lvl>
    <w:lvl w:ilvl="4" w:tplc="E710DFA6" w:tentative="1">
      <w:start w:val="1"/>
      <w:numFmt w:val="bullet"/>
      <w:lvlText w:val="•"/>
      <w:lvlJc w:val="left"/>
      <w:pPr>
        <w:tabs>
          <w:tab w:val="num" w:pos="3600"/>
        </w:tabs>
        <w:ind w:left="3600" w:hanging="360"/>
      </w:pPr>
      <w:rPr>
        <w:rFonts w:ascii="Times New Roman" w:hAnsi="Times New Roman" w:hint="default"/>
      </w:rPr>
    </w:lvl>
    <w:lvl w:ilvl="5" w:tplc="8786B810" w:tentative="1">
      <w:start w:val="1"/>
      <w:numFmt w:val="bullet"/>
      <w:lvlText w:val="•"/>
      <w:lvlJc w:val="left"/>
      <w:pPr>
        <w:tabs>
          <w:tab w:val="num" w:pos="4320"/>
        </w:tabs>
        <w:ind w:left="4320" w:hanging="360"/>
      </w:pPr>
      <w:rPr>
        <w:rFonts w:ascii="Times New Roman" w:hAnsi="Times New Roman" w:hint="default"/>
      </w:rPr>
    </w:lvl>
    <w:lvl w:ilvl="6" w:tplc="C07E1A8C" w:tentative="1">
      <w:start w:val="1"/>
      <w:numFmt w:val="bullet"/>
      <w:lvlText w:val="•"/>
      <w:lvlJc w:val="left"/>
      <w:pPr>
        <w:tabs>
          <w:tab w:val="num" w:pos="5040"/>
        </w:tabs>
        <w:ind w:left="5040" w:hanging="360"/>
      </w:pPr>
      <w:rPr>
        <w:rFonts w:ascii="Times New Roman" w:hAnsi="Times New Roman" w:hint="default"/>
      </w:rPr>
    </w:lvl>
    <w:lvl w:ilvl="7" w:tplc="CBC491BE" w:tentative="1">
      <w:start w:val="1"/>
      <w:numFmt w:val="bullet"/>
      <w:lvlText w:val="•"/>
      <w:lvlJc w:val="left"/>
      <w:pPr>
        <w:tabs>
          <w:tab w:val="num" w:pos="5760"/>
        </w:tabs>
        <w:ind w:left="5760" w:hanging="360"/>
      </w:pPr>
      <w:rPr>
        <w:rFonts w:ascii="Times New Roman" w:hAnsi="Times New Roman" w:hint="default"/>
      </w:rPr>
    </w:lvl>
    <w:lvl w:ilvl="8" w:tplc="944C8D6E"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ED16220"/>
    <w:multiLevelType w:val="multilevel"/>
    <w:tmpl w:val="40206CE6"/>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20"/>
  </w:num>
  <w:num w:numId="3">
    <w:abstractNumId w:val="28"/>
  </w:num>
  <w:num w:numId="4">
    <w:abstractNumId w:val="39"/>
  </w:num>
  <w:num w:numId="5">
    <w:abstractNumId w:val="0"/>
  </w:num>
  <w:num w:numId="6">
    <w:abstractNumId w:val="10"/>
  </w:num>
  <w:num w:numId="7">
    <w:abstractNumId w:val="23"/>
  </w:num>
  <w:num w:numId="8">
    <w:abstractNumId w:val="34"/>
  </w:num>
  <w:num w:numId="9">
    <w:abstractNumId w:val="2"/>
  </w:num>
  <w:num w:numId="10">
    <w:abstractNumId w:val="15"/>
  </w:num>
  <w:num w:numId="11">
    <w:abstractNumId w:val="37"/>
  </w:num>
  <w:num w:numId="12">
    <w:abstractNumId w:val="13"/>
  </w:num>
  <w:num w:numId="13">
    <w:abstractNumId w:val="36"/>
  </w:num>
  <w:num w:numId="14">
    <w:abstractNumId w:val="14"/>
  </w:num>
  <w:num w:numId="15">
    <w:abstractNumId w:val="38"/>
  </w:num>
  <w:num w:numId="16">
    <w:abstractNumId w:val="25"/>
  </w:num>
  <w:num w:numId="17">
    <w:abstractNumId w:val="3"/>
  </w:num>
  <w:num w:numId="18">
    <w:abstractNumId w:val="33"/>
  </w:num>
  <w:num w:numId="19">
    <w:abstractNumId w:val="30"/>
  </w:num>
  <w:num w:numId="20">
    <w:abstractNumId w:val="11"/>
  </w:num>
  <w:num w:numId="21">
    <w:abstractNumId w:val="27"/>
  </w:num>
  <w:num w:numId="22">
    <w:abstractNumId w:val="6"/>
  </w:num>
  <w:num w:numId="23">
    <w:abstractNumId w:val="16"/>
  </w:num>
  <w:num w:numId="24">
    <w:abstractNumId w:val="35"/>
  </w:num>
  <w:num w:numId="25">
    <w:abstractNumId w:val="5"/>
  </w:num>
  <w:num w:numId="26">
    <w:abstractNumId w:val="7"/>
  </w:num>
  <w:num w:numId="27">
    <w:abstractNumId w:val="24"/>
  </w:num>
  <w:num w:numId="28">
    <w:abstractNumId w:val="19"/>
  </w:num>
  <w:num w:numId="29">
    <w:abstractNumId w:val="40"/>
  </w:num>
  <w:num w:numId="30">
    <w:abstractNumId w:val="26"/>
  </w:num>
  <w:num w:numId="31">
    <w:abstractNumId w:val="41"/>
  </w:num>
  <w:num w:numId="32">
    <w:abstractNumId w:val="31"/>
  </w:num>
  <w:num w:numId="33">
    <w:abstractNumId w:val="9"/>
  </w:num>
  <w:num w:numId="34">
    <w:abstractNumId w:val="12"/>
  </w:num>
  <w:num w:numId="35">
    <w:abstractNumId w:val="18"/>
  </w:num>
  <w:num w:numId="36">
    <w:abstractNumId w:val="22"/>
  </w:num>
  <w:num w:numId="37">
    <w:abstractNumId w:val="21"/>
  </w:num>
  <w:num w:numId="38">
    <w:abstractNumId w:val="17"/>
  </w:num>
  <w:num w:numId="39">
    <w:abstractNumId w:val="4"/>
  </w:num>
  <w:num w:numId="40">
    <w:abstractNumId w:val="29"/>
  </w:num>
  <w:num w:numId="41">
    <w:abstractNumId w:val="32"/>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bordersDoNotSurroundHeader/>
  <w:bordersDoNotSurroundFooter/>
  <w:hideSpellingErrors/>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4BE"/>
    <w:rsid w:val="00000FCE"/>
    <w:rsid w:val="000041AC"/>
    <w:rsid w:val="00010314"/>
    <w:rsid w:val="00013899"/>
    <w:rsid w:val="00020532"/>
    <w:rsid w:val="00024496"/>
    <w:rsid w:val="00027A5F"/>
    <w:rsid w:val="00030A25"/>
    <w:rsid w:val="000400DD"/>
    <w:rsid w:val="00052CC4"/>
    <w:rsid w:val="00053097"/>
    <w:rsid w:val="0005419E"/>
    <w:rsid w:val="00055FEF"/>
    <w:rsid w:val="000630B5"/>
    <w:rsid w:val="00063433"/>
    <w:rsid w:val="00064A90"/>
    <w:rsid w:val="000700D8"/>
    <w:rsid w:val="00070196"/>
    <w:rsid w:val="00080946"/>
    <w:rsid w:val="00083611"/>
    <w:rsid w:val="00090353"/>
    <w:rsid w:val="0009091C"/>
    <w:rsid w:val="000951B3"/>
    <w:rsid w:val="000967F7"/>
    <w:rsid w:val="000971ED"/>
    <w:rsid w:val="00097FC5"/>
    <w:rsid w:val="000A00ED"/>
    <w:rsid w:val="000A1532"/>
    <w:rsid w:val="000A1C4E"/>
    <w:rsid w:val="000A3C5E"/>
    <w:rsid w:val="000A4AB9"/>
    <w:rsid w:val="000B2F71"/>
    <w:rsid w:val="000B5900"/>
    <w:rsid w:val="000C3E62"/>
    <w:rsid w:val="000C4648"/>
    <w:rsid w:val="000C4ADA"/>
    <w:rsid w:val="000C51D1"/>
    <w:rsid w:val="000C5B43"/>
    <w:rsid w:val="000C610C"/>
    <w:rsid w:val="000D2F9D"/>
    <w:rsid w:val="000D7EC8"/>
    <w:rsid w:val="000E150E"/>
    <w:rsid w:val="000E4361"/>
    <w:rsid w:val="000E4A75"/>
    <w:rsid w:val="000F0E7B"/>
    <w:rsid w:val="000F5F88"/>
    <w:rsid w:val="001025B2"/>
    <w:rsid w:val="0010372B"/>
    <w:rsid w:val="0010682E"/>
    <w:rsid w:val="00116CC6"/>
    <w:rsid w:val="001255FA"/>
    <w:rsid w:val="00126023"/>
    <w:rsid w:val="001269F3"/>
    <w:rsid w:val="00126FFE"/>
    <w:rsid w:val="00133C83"/>
    <w:rsid w:val="0013595A"/>
    <w:rsid w:val="0013629E"/>
    <w:rsid w:val="001365FF"/>
    <w:rsid w:val="001379CF"/>
    <w:rsid w:val="00137C02"/>
    <w:rsid w:val="0014179F"/>
    <w:rsid w:val="00142962"/>
    <w:rsid w:val="00143E40"/>
    <w:rsid w:val="001539DD"/>
    <w:rsid w:val="0015672D"/>
    <w:rsid w:val="001629C7"/>
    <w:rsid w:val="0017786F"/>
    <w:rsid w:val="00181AC9"/>
    <w:rsid w:val="00183259"/>
    <w:rsid w:val="001903E2"/>
    <w:rsid w:val="0019637C"/>
    <w:rsid w:val="001A174B"/>
    <w:rsid w:val="001A58D9"/>
    <w:rsid w:val="001B211E"/>
    <w:rsid w:val="001B28D8"/>
    <w:rsid w:val="001B7F05"/>
    <w:rsid w:val="001C0027"/>
    <w:rsid w:val="001C024E"/>
    <w:rsid w:val="001C74B5"/>
    <w:rsid w:val="001C7FBB"/>
    <w:rsid w:val="001D0B53"/>
    <w:rsid w:val="001D3D14"/>
    <w:rsid w:val="001D7847"/>
    <w:rsid w:val="001D7A78"/>
    <w:rsid w:val="001E03D8"/>
    <w:rsid w:val="001E2A98"/>
    <w:rsid w:val="001E435A"/>
    <w:rsid w:val="001E533C"/>
    <w:rsid w:val="001E74CE"/>
    <w:rsid w:val="00201596"/>
    <w:rsid w:val="00207897"/>
    <w:rsid w:val="00207DC2"/>
    <w:rsid w:val="002161C3"/>
    <w:rsid w:val="0021674F"/>
    <w:rsid w:val="002171FA"/>
    <w:rsid w:val="00222D25"/>
    <w:rsid w:val="002337A5"/>
    <w:rsid w:val="00237D0E"/>
    <w:rsid w:val="0024058C"/>
    <w:rsid w:val="002423D5"/>
    <w:rsid w:val="00245267"/>
    <w:rsid w:val="00252F26"/>
    <w:rsid w:val="00260633"/>
    <w:rsid w:val="00262EFF"/>
    <w:rsid w:val="0026579B"/>
    <w:rsid w:val="002669D0"/>
    <w:rsid w:val="00272381"/>
    <w:rsid w:val="00286AFC"/>
    <w:rsid w:val="00291721"/>
    <w:rsid w:val="00295D48"/>
    <w:rsid w:val="002A21F2"/>
    <w:rsid w:val="002B7283"/>
    <w:rsid w:val="002C00CF"/>
    <w:rsid w:val="002C3524"/>
    <w:rsid w:val="002C6549"/>
    <w:rsid w:val="002C756D"/>
    <w:rsid w:val="002D145F"/>
    <w:rsid w:val="002D796D"/>
    <w:rsid w:val="002E013B"/>
    <w:rsid w:val="002E5E8F"/>
    <w:rsid w:val="002F3DD7"/>
    <w:rsid w:val="002F5EEF"/>
    <w:rsid w:val="00300186"/>
    <w:rsid w:val="00302D2D"/>
    <w:rsid w:val="003218FF"/>
    <w:rsid w:val="00322596"/>
    <w:rsid w:val="00322C1D"/>
    <w:rsid w:val="00324CCF"/>
    <w:rsid w:val="00330F2D"/>
    <w:rsid w:val="00333864"/>
    <w:rsid w:val="00336D3D"/>
    <w:rsid w:val="00337D7D"/>
    <w:rsid w:val="00342FEE"/>
    <w:rsid w:val="00345CA7"/>
    <w:rsid w:val="0035451B"/>
    <w:rsid w:val="00360F5B"/>
    <w:rsid w:val="00364263"/>
    <w:rsid w:val="00366BEF"/>
    <w:rsid w:val="003706F0"/>
    <w:rsid w:val="00376307"/>
    <w:rsid w:val="00376F1D"/>
    <w:rsid w:val="003855D5"/>
    <w:rsid w:val="003A334B"/>
    <w:rsid w:val="003A3BCB"/>
    <w:rsid w:val="003A6CDF"/>
    <w:rsid w:val="003B041D"/>
    <w:rsid w:val="003B2220"/>
    <w:rsid w:val="003B3EA7"/>
    <w:rsid w:val="003C22A4"/>
    <w:rsid w:val="003D4FF9"/>
    <w:rsid w:val="003D53F1"/>
    <w:rsid w:val="003D55C5"/>
    <w:rsid w:val="003E64F0"/>
    <w:rsid w:val="003E658C"/>
    <w:rsid w:val="003E6B9F"/>
    <w:rsid w:val="003F03EC"/>
    <w:rsid w:val="003F2147"/>
    <w:rsid w:val="004024B4"/>
    <w:rsid w:val="004033BE"/>
    <w:rsid w:val="00403FAA"/>
    <w:rsid w:val="00404754"/>
    <w:rsid w:val="00404E20"/>
    <w:rsid w:val="004054F6"/>
    <w:rsid w:val="0040775E"/>
    <w:rsid w:val="00411C5E"/>
    <w:rsid w:val="00412BEC"/>
    <w:rsid w:val="0041437B"/>
    <w:rsid w:val="004148AD"/>
    <w:rsid w:val="004160D7"/>
    <w:rsid w:val="00416FB9"/>
    <w:rsid w:val="004256B2"/>
    <w:rsid w:val="00426F0D"/>
    <w:rsid w:val="004324F2"/>
    <w:rsid w:val="00434E94"/>
    <w:rsid w:val="00443AF0"/>
    <w:rsid w:val="004440F8"/>
    <w:rsid w:val="00445663"/>
    <w:rsid w:val="00446F58"/>
    <w:rsid w:val="00453AB1"/>
    <w:rsid w:val="00456FC1"/>
    <w:rsid w:val="00464B04"/>
    <w:rsid w:val="0047089E"/>
    <w:rsid w:val="00470E68"/>
    <w:rsid w:val="00483668"/>
    <w:rsid w:val="00485647"/>
    <w:rsid w:val="004A0698"/>
    <w:rsid w:val="004A72BE"/>
    <w:rsid w:val="004A7C39"/>
    <w:rsid w:val="004B24BF"/>
    <w:rsid w:val="004B532B"/>
    <w:rsid w:val="004C275D"/>
    <w:rsid w:val="004C2BEA"/>
    <w:rsid w:val="004C3FD4"/>
    <w:rsid w:val="004E3C16"/>
    <w:rsid w:val="004E40F0"/>
    <w:rsid w:val="004F0236"/>
    <w:rsid w:val="004F0FDC"/>
    <w:rsid w:val="004F2A4B"/>
    <w:rsid w:val="00500557"/>
    <w:rsid w:val="00502C58"/>
    <w:rsid w:val="00514E6B"/>
    <w:rsid w:val="00516065"/>
    <w:rsid w:val="005207B0"/>
    <w:rsid w:val="00525BE3"/>
    <w:rsid w:val="00526B22"/>
    <w:rsid w:val="00534821"/>
    <w:rsid w:val="0054174C"/>
    <w:rsid w:val="005441A4"/>
    <w:rsid w:val="005458DE"/>
    <w:rsid w:val="005470B4"/>
    <w:rsid w:val="00562758"/>
    <w:rsid w:val="00563FB5"/>
    <w:rsid w:val="0057047F"/>
    <w:rsid w:val="005726DF"/>
    <w:rsid w:val="00580889"/>
    <w:rsid w:val="00582A4D"/>
    <w:rsid w:val="00583FF6"/>
    <w:rsid w:val="00584292"/>
    <w:rsid w:val="00593511"/>
    <w:rsid w:val="0059460A"/>
    <w:rsid w:val="00594987"/>
    <w:rsid w:val="00594C56"/>
    <w:rsid w:val="005A053A"/>
    <w:rsid w:val="005B144A"/>
    <w:rsid w:val="005B2723"/>
    <w:rsid w:val="005B51B5"/>
    <w:rsid w:val="005B7A95"/>
    <w:rsid w:val="005C0EDC"/>
    <w:rsid w:val="005D5C20"/>
    <w:rsid w:val="005E0899"/>
    <w:rsid w:val="005E098C"/>
    <w:rsid w:val="005E0DA6"/>
    <w:rsid w:val="005E6BA8"/>
    <w:rsid w:val="005E7A9F"/>
    <w:rsid w:val="00602880"/>
    <w:rsid w:val="00613C17"/>
    <w:rsid w:val="00617EDF"/>
    <w:rsid w:val="00620B7D"/>
    <w:rsid w:val="0062680A"/>
    <w:rsid w:val="006271C5"/>
    <w:rsid w:val="00627A2B"/>
    <w:rsid w:val="006343EB"/>
    <w:rsid w:val="0064189C"/>
    <w:rsid w:val="00646460"/>
    <w:rsid w:val="0064700B"/>
    <w:rsid w:val="00650D6A"/>
    <w:rsid w:val="00651820"/>
    <w:rsid w:val="0065450B"/>
    <w:rsid w:val="006559E4"/>
    <w:rsid w:val="006601B3"/>
    <w:rsid w:val="00660CA2"/>
    <w:rsid w:val="00666B80"/>
    <w:rsid w:val="00671AF0"/>
    <w:rsid w:val="00672309"/>
    <w:rsid w:val="00673EE7"/>
    <w:rsid w:val="00680CC9"/>
    <w:rsid w:val="006853C7"/>
    <w:rsid w:val="00690951"/>
    <w:rsid w:val="00691795"/>
    <w:rsid w:val="0069197A"/>
    <w:rsid w:val="006A4549"/>
    <w:rsid w:val="006A489B"/>
    <w:rsid w:val="006A7DAC"/>
    <w:rsid w:val="006B44E2"/>
    <w:rsid w:val="006B6FB9"/>
    <w:rsid w:val="006C201D"/>
    <w:rsid w:val="006C39FD"/>
    <w:rsid w:val="006C4F1B"/>
    <w:rsid w:val="006D0794"/>
    <w:rsid w:val="006D3D64"/>
    <w:rsid w:val="006D4FDF"/>
    <w:rsid w:val="006F0488"/>
    <w:rsid w:val="006F04EA"/>
    <w:rsid w:val="00702D91"/>
    <w:rsid w:val="00703854"/>
    <w:rsid w:val="00705C94"/>
    <w:rsid w:val="0070606B"/>
    <w:rsid w:val="00711922"/>
    <w:rsid w:val="00712A13"/>
    <w:rsid w:val="00727A5E"/>
    <w:rsid w:val="00727BBD"/>
    <w:rsid w:val="00736A56"/>
    <w:rsid w:val="00737205"/>
    <w:rsid w:val="00737340"/>
    <w:rsid w:val="00737F9C"/>
    <w:rsid w:val="00741F7F"/>
    <w:rsid w:val="0074229F"/>
    <w:rsid w:val="007442AB"/>
    <w:rsid w:val="00753892"/>
    <w:rsid w:val="007563A5"/>
    <w:rsid w:val="00763F64"/>
    <w:rsid w:val="00764930"/>
    <w:rsid w:val="007719A6"/>
    <w:rsid w:val="007779DE"/>
    <w:rsid w:val="00780498"/>
    <w:rsid w:val="007856EF"/>
    <w:rsid w:val="00791EED"/>
    <w:rsid w:val="00794820"/>
    <w:rsid w:val="007A0274"/>
    <w:rsid w:val="007A1C95"/>
    <w:rsid w:val="007B1A23"/>
    <w:rsid w:val="007B4EE5"/>
    <w:rsid w:val="007B7FF5"/>
    <w:rsid w:val="007C2856"/>
    <w:rsid w:val="007C3B87"/>
    <w:rsid w:val="007C3E93"/>
    <w:rsid w:val="007D2AE8"/>
    <w:rsid w:val="007E336A"/>
    <w:rsid w:val="007E6AB9"/>
    <w:rsid w:val="007E7FF7"/>
    <w:rsid w:val="007F2D9A"/>
    <w:rsid w:val="00806396"/>
    <w:rsid w:val="008143BE"/>
    <w:rsid w:val="0081467B"/>
    <w:rsid w:val="00824D15"/>
    <w:rsid w:val="00825FA5"/>
    <w:rsid w:val="00826DAA"/>
    <w:rsid w:val="008319C1"/>
    <w:rsid w:val="00832545"/>
    <w:rsid w:val="00833AC3"/>
    <w:rsid w:val="00834862"/>
    <w:rsid w:val="00837A48"/>
    <w:rsid w:val="00837E61"/>
    <w:rsid w:val="0084145B"/>
    <w:rsid w:val="0085041C"/>
    <w:rsid w:val="00851E58"/>
    <w:rsid w:val="00852C58"/>
    <w:rsid w:val="00853AFA"/>
    <w:rsid w:val="0085471C"/>
    <w:rsid w:val="00867C2D"/>
    <w:rsid w:val="00870502"/>
    <w:rsid w:val="00870963"/>
    <w:rsid w:val="008709C5"/>
    <w:rsid w:val="00876FCE"/>
    <w:rsid w:val="00877E15"/>
    <w:rsid w:val="00880D36"/>
    <w:rsid w:val="008840D5"/>
    <w:rsid w:val="00890C32"/>
    <w:rsid w:val="00891AAC"/>
    <w:rsid w:val="008928B8"/>
    <w:rsid w:val="008A038A"/>
    <w:rsid w:val="008B0455"/>
    <w:rsid w:val="008B1D5A"/>
    <w:rsid w:val="008C1594"/>
    <w:rsid w:val="008C3336"/>
    <w:rsid w:val="008C39F3"/>
    <w:rsid w:val="008C755E"/>
    <w:rsid w:val="008D28C2"/>
    <w:rsid w:val="008D4C78"/>
    <w:rsid w:val="008D7047"/>
    <w:rsid w:val="008E3699"/>
    <w:rsid w:val="008E5A9E"/>
    <w:rsid w:val="008E6453"/>
    <w:rsid w:val="008E657F"/>
    <w:rsid w:val="008F751A"/>
    <w:rsid w:val="00910842"/>
    <w:rsid w:val="00914948"/>
    <w:rsid w:val="00915E4C"/>
    <w:rsid w:val="00916021"/>
    <w:rsid w:val="0092249B"/>
    <w:rsid w:val="0093575D"/>
    <w:rsid w:val="00935EF9"/>
    <w:rsid w:val="00942B81"/>
    <w:rsid w:val="009431E2"/>
    <w:rsid w:val="009446B1"/>
    <w:rsid w:val="0094509A"/>
    <w:rsid w:val="00945BA3"/>
    <w:rsid w:val="0095366C"/>
    <w:rsid w:val="00955ACC"/>
    <w:rsid w:val="009564C5"/>
    <w:rsid w:val="0096318B"/>
    <w:rsid w:val="00963BEA"/>
    <w:rsid w:val="0097120A"/>
    <w:rsid w:val="00973BAA"/>
    <w:rsid w:val="00976123"/>
    <w:rsid w:val="009824CD"/>
    <w:rsid w:val="00984C55"/>
    <w:rsid w:val="00987A5E"/>
    <w:rsid w:val="00992C43"/>
    <w:rsid w:val="009A0407"/>
    <w:rsid w:val="009A1DB6"/>
    <w:rsid w:val="009A244A"/>
    <w:rsid w:val="009A2CEC"/>
    <w:rsid w:val="009A3263"/>
    <w:rsid w:val="009A5F4C"/>
    <w:rsid w:val="009B129F"/>
    <w:rsid w:val="009B261B"/>
    <w:rsid w:val="009B5A29"/>
    <w:rsid w:val="009C1DC8"/>
    <w:rsid w:val="009C5FC1"/>
    <w:rsid w:val="009D51A5"/>
    <w:rsid w:val="009D53DF"/>
    <w:rsid w:val="009E4AB9"/>
    <w:rsid w:val="009F0E68"/>
    <w:rsid w:val="009F4487"/>
    <w:rsid w:val="009F5DDB"/>
    <w:rsid w:val="00A110C0"/>
    <w:rsid w:val="00A123BF"/>
    <w:rsid w:val="00A169BE"/>
    <w:rsid w:val="00A25C6D"/>
    <w:rsid w:val="00A27DCC"/>
    <w:rsid w:val="00A37EC0"/>
    <w:rsid w:val="00A42A4B"/>
    <w:rsid w:val="00A4338F"/>
    <w:rsid w:val="00A43AEB"/>
    <w:rsid w:val="00A443AF"/>
    <w:rsid w:val="00A46EEB"/>
    <w:rsid w:val="00A506AA"/>
    <w:rsid w:val="00A517B0"/>
    <w:rsid w:val="00A63795"/>
    <w:rsid w:val="00A65ED9"/>
    <w:rsid w:val="00A67008"/>
    <w:rsid w:val="00A70E3B"/>
    <w:rsid w:val="00A75D1A"/>
    <w:rsid w:val="00A81733"/>
    <w:rsid w:val="00A817D6"/>
    <w:rsid w:val="00A91338"/>
    <w:rsid w:val="00A913C8"/>
    <w:rsid w:val="00A914D8"/>
    <w:rsid w:val="00A9419E"/>
    <w:rsid w:val="00A96105"/>
    <w:rsid w:val="00A97001"/>
    <w:rsid w:val="00A979CB"/>
    <w:rsid w:val="00A97C83"/>
    <w:rsid w:val="00AA1D48"/>
    <w:rsid w:val="00AA2EFE"/>
    <w:rsid w:val="00AA35E8"/>
    <w:rsid w:val="00AB26B0"/>
    <w:rsid w:val="00AB75D6"/>
    <w:rsid w:val="00AB78F9"/>
    <w:rsid w:val="00AC2146"/>
    <w:rsid w:val="00AD1AE0"/>
    <w:rsid w:val="00AD61B7"/>
    <w:rsid w:val="00AD673E"/>
    <w:rsid w:val="00AE0C86"/>
    <w:rsid w:val="00AE75D0"/>
    <w:rsid w:val="00AF2BBF"/>
    <w:rsid w:val="00AF5C55"/>
    <w:rsid w:val="00B0311A"/>
    <w:rsid w:val="00B0315A"/>
    <w:rsid w:val="00B07743"/>
    <w:rsid w:val="00B118C8"/>
    <w:rsid w:val="00B23C1F"/>
    <w:rsid w:val="00B26BBC"/>
    <w:rsid w:val="00B41DED"/>
    <w:rsid w:val="00B427D2"/>
    <w:rsid w:val="00B42A0F"/>
    <w:rsid w:val="00B445F3"/>
    <w:rsid w:val="00B53D1F"/>
    <w:rsid w:val="00B56104"/>
    <w:rsid w:val="00B569B5"/>
    <w:rsid w:val="00B63B03"/>
    <w:rsid w:val="00B65DE1"/>
    <w:rsid w:val="00B774B8"/>
    <w:rsid w:val="00B77D15"/>
    <w:rsid w:val="00B80062"/>
    <w:rsid w:val="00B83DD8"/>
    <w:rsid w:val="00B8489D"/>
    <w:rsid w:val="00B8585B"/>
    <w:rsid w:val="00B91146"/>
    <w:rsid w:val="00B940D3"/>
    <w:rsid w:val="00BB20B3"/>
    <w:rsid w:val="00BB2B2A"/>
    <w:rsid w:val="00BB3764"/>
    <w:rsid w:val="00BB4490"/>
    <w:rsid w:val="00BB5E95"/>
    <w:rsid w:val="00BB65DC"/>
    <w:rsid w:val="00BC1DBC"/>
    <w:rsid w:val="00BD23EB"/>
    <w:rsid w:val="00BD4D61"/>
    <w:rsid w:val="00BD648C"/>
    <w:rsid w:val="00BE2EE6"/>
    <w:rsid w:val="00BF74BF"/>
    <w:rsid w:val="00C005B1"/>
    <w:rsid w:val="00C05241"/>
    <w:rsid w:val="00C11FFE"/>
    <w:rsid w:val="00C14D19"/>
    <w:rsid w:val="00C153B5"/>
    <w:rsid w:val="00C22318"/>
    <w:rsid w:val="00C24DFF"/>
    <w:rsid w:val="00C30180"/>
    <w:rsid w:val="00C3485E"/>
    <w:rsid w:val="00C35D4D"/>
    <w:rsid w:val="00C3637B"/>
    <w:rsid w:val="00C40E1F"/>
    <w:rsid w:val="00C40EE7"/>
    <w:rsid w:val="00C42FC1"/>
    <w:rsid w:val="00C506E9"/>
    <w:rsid w:val="00C54660"/>
    <w:rsid w:val="00C56904"/>
    <w:rsid w:val="00C570A8"/>
    <w:rsid w:val="00C570EE"/>
    <w:rsid w:val="00C61CDE"/>
    <w:rsid w:val="00C642C1"/>
    <w:rsid w:val="00C642C2"/>
    <w:rsid w:val="00C66660"/>
    <w:rsid w:val="00C70A1B"/>
    <w:rsid w:val="00C71399"/>
    <w:rsid w:val="00C71437"/>
    <w:rsid w:val="00C75086"/>
    <w:rsid w:val="00C75752"/>
    <w:rsid w:val="00C77B6B"/>
    <w:rsid w:val="00C902D1"/>
    <w:rsid w:val="00C90FD5"/>
    <w:rsid w:val="00CA1A3C"/>
    <w:rsid w:val="00CA1C39"/>
    <w:rsid w:val="00CA39E0"/>
    <w:rsid w:val="00CB1AB5"/>
    <w:rsid w:val="00CB53DE"/>
    <w:rsid w:val="00CB77AD"/>
    <w:rsid w:val="00CD0E14"/>
    <w:rsid w:val="00CD13EC"/>
    <w:rsid w:val="00CD3A6E"/>
    <w:rsid w:val="00CD3CA0"/>
    <w:rsid w:val="00CD4218"/>
    <w:rsid w:val="00CD698B"/>
    <w:rsid w:val="00CE01C2"/>
    <w:rsid w:val="00CE0642"/>
    <w:rsid w:val="00CE5555"/>
    <w:rsid w:val="00CE5C9A"/>
    <w:rsid w:val="00CE6ED3"/>
    <w:rsid w:val="00CF5C57"/>
    <w:rsid w:val="00D001C7"/>
    <w:rsid w:val="00D0437D"/>
    <w:rsid w:val="00D04600"/>
    <w:rsid w:val="00D06E5C"/>
    <w:rsid w:val="00D102E1"/>
    <w:rsid w:val="00D11B95"/>
    <w:rsid w:val="00D1583A"/>
    <w:rsid w:val="00D23198"/>
    <w:rsid w:val="00D234E8"/>
    <w:rsid w:val="00D24EC1"/>
    <w:rsid w:val="00D264C0"/>
    <w:rsid w:val="00D27257"/>
    <w:rsid w:val="00D308A4"/>
    <w:rsid w:val="00D31974"/>
    <w:rsid w:val="00D42AB9"/>
    <w:rsid w:val="00D44DAF"/>
    <w:rsid w:val="00D46231"/>
    <w:rsid w:val="00D463E7"/>
    <w:rsid w:val="00D502BD"/>
    <w:rsid w:val="00D52086"/>
    <w:rsid w:val="00D55381"/>
    <w:rsid w:val="00D5672F"/>
    <w:rsid w:val="00D56732"/>
    <w:rsid w:val="00D66395"/>
    <w:rsid w:val="00D757C9"/>
    <w:rsid w:val="00D83C8B"/>
    <w:rsid w:val="00D8598D"/>
    <w:rsid w:val="00D85E14"/>
    <w:rsid w:val="00DA3B8F"/>
    <w:rsid w:val="00DB2640"/>
    <w:rsid w:val="00DB40FA"/>
    <w:rsid w:val="00DB67EE"/>
    <w:rsid w:val="00DB7595"/>
    <w:rsid w:val="00DC0103"/>
    <w:rsid w:val="00DC2276"/>
    <w:rsid w:val="00DC712E"/>
    <w:rsid w:val="00DD3067"/>
    <w:rsid w:val="00DD3794"/>
    <w:rsid w:val="00DE3976"/>
    <w:rsid w:val="00DE45E1"/>
    <w:rsid w:val="00DE739D"/>
    <w:rsid w:val="00DF1B33"/>
    <w:rsid w:val="00DF6F53"/>
    <w:rsid w:val="00DF73F2"/>
    <w:rsid w:val="00DF75CA"/>
    <w:rsid w:val="00E0258B"/>
    <w:rsid w:val="00E034B7"/>
    <w:rsid w:val="00E0374D"/>
    <w:rsid w:val="00E041C0"/>
    <w:rsid w:val="00E05927"/>
    <w:rsid w:val="00E1653D"/>
    <w:rsid w:val="00E2638E"/>
    <w:rsid w:val="00E30A2A"/>
    <w:rsid w:val="00E3274D"/>
    <w:rsid w:val="00E3529F"/>
    <w:rsid w:val="00E35796"/>
    <w:rsid w:val="00E46272"/>
    <w:rsid w:val="00E46B24"/>
    <w:rsid w:val="00E505DB"/>
    <w:rsid w:val="00E522B7"/>
    <w:rsid w:val="00E5292B"/>
    <w:rsid w:val="00E55EA4"/>
    <w:rsid w:val="00E60F01"/>
    <w:rsid w:val="00E7275E"/>
    <w:rsid w:val="00E73385"/>
    <w:rsid w:val="00E77BF9"/>
    <w:rsid w:val="00E81DE7"/>
    <w:rsid w:val="00E84BB3"/>
    <w:rsid w:val="00E87750"/>
    <w:rsid w:val="00E87CBA"/>
    <w:rsid w:val="00E901D0"/>
    <w:rsid w:val="00EA063C"/>
    <w:rsid w:val="00EA42B3"/>
    <w:rsid w:val="00EA4EA8"/>
    <w:rsid w:val="00EA548D"/>
    <w:rsid w:val="00EB06E3"/>
    <w:rsid w:val="00EB0910"/>
    <w:rsid w:val="00EB1AA1"/>
    <w:rsid w:val="00EB4831"/>
    <w:rsid w:val="00EB64BC"/>
    <w:rsid w:val="00EB6DA8"/>
    <w:rsid w:val="00EC4DB7"/>
    <w:rsid w:val="00EC6AA6"/>
    <w:rsid w:val="00EC7F36"/>
    <w:rsid w:val="00ED1E49"/>
    <w:rsid w:val="00ED3C1C"/>
    <w:rsid w:val="00EE35B6"/>
    <w:rsid w:val="00EE5A55"/>
    <w:rsid w:val="00EE7DDB"/>
    <w:rsid w:val="00EF0264"/>
    <w:rsid w:val="00EF08C8"/>
    <w:rsid w:val="00EF1D8C"/>
    <w:rsid w:val="00EF2B5E"/>
    <w:rsid w:val="00F00784"/>
    <w:rsid w:val="00F20912"/>
    <w:rsid w:val="00F264BE"/>
    <w:rsid w:val="00F30707"/>
    <w:rsid w:val="00F34CA6"/>
    <w:rsid w:val="00F367ED"/>
    <w:rsid w:val="00F37930"/>
    <w:rsid w:val="00F47A02"/>
    <w:rsid w:val="00F50C3A"/>
    <w:rsid w:val="00F515BB"/>
    <w:rsid w:val="00F60A10"/>
    <w:rsid w:val="00F6183C"/>
    <w:rsid w:val="00F62943"/>
    <w:rsid w:val="00F6715D"/>
    <w:rsid w:val="00F741EF"/>
    <w:rsid w:val="00F77718"/>
    <w:rsid w:val="00F823A9"/>
    <w:rsid w:val="00F850AF"/>
    <w:rsid w:val="00F90B54"/>
    <w:rsid w:val="00F94093"/>
    <w:rsid w:val="00F977D0"/>
    <w:rsid w:val="00FA0719"/>
    <w:rsid w:val="00FA2888"/>
    <w:rsid w:val="00FA4287"/>
    <w:rsid w:val="00FA511D"/>
    <w:rsid w:val="00FA55CA"/>
    <w:rsid w:val="00FB057F"/>
    <w:rsid w:val="00FC269C"/>
    <w:rsid w:val="00FC4E42"/>
    <w:rsid w:val="00FC515A"/>
    <w:rsid w:val="00FC5D0D"/>
    <w:rsid w:val="00FC5E8D"/>
    <w:rsid w:val="00FD5797"/>
    <w:rsid w:val="00FD665C"/>
    <w:rsid w:val="00FE19D9"/>
    <w:rsid w:val="00FE607F"/>
    <w:rsid w:val="00FE6FAC"/>
    <w:rsid w:val="00FF3103"/>
    <w:rsid w:val="00FF4ECF"/>
    <w:rsid w:val="00FF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92D00"/>
  <w15:docId w15:val="{218F2C49-4DCB-425C-9B8C-8E0CC902F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BNGDM"/>
    <w:next w:val="Normal"/>
    <w:autoRedefine/>
    <w:uiPriority w:val="39"/>
    <w:unhideWhenUsed/>
    <w:rsid w:val="00E7275E"/>
    <w:pPr>
      <w:tabs>
        <w:tab w:val="right" w:leader="dot" w:pos="9111"/>
      </w:tabs>
      <w:spacing w:line="360" w:lineRule="auto"/>
      <w:ind w:firstLine="0"/>
    </w:pPr>
  </w:style>
  <w:style w:type="paragraph" w:styleId="TOC2">
    <w:name w:val="toc 2"/>
    <w:basedOn w:val="Normal"/>
    <w:next w:val="Normal"/>
    <w:autoRedefine/>
    <w:uiPriority w:val="39"/>
    <w:unhideWhenUsed/>
    <w:rsid w:val="00E7275E"/>
    <w:pPr>
      <w:tabs>
        <w:tab w:val="right" w:leader="dot" w:pos="9111"/>
      </w:tabs>
      <w:spacing w:line="360" w:lineRule="auto"/>
      <w:ind w:left="1440"/>
    </w:pPr>
    <w:rPr>
      <w:sz w:val="26"/>
    </w:rPr>
  </w:style>
  <w:style w:type="paragraph" w:styleId="TOC3">
    <w:name w:val="toc 3"/>
    <w:basedOn w:val="Normal"/>
    <w:next w:val="Normal"/>
    <w:autoRedefine/>
    <w:uiPriority w:val="39"/>
    <w:unhideWhenUsed/>
    <w:rsid w:val="00E7275E"/>
    <w:pPr>
      <w:tabs>
        <w:tab w:val="right" w:leader="dot" w:pos="9111"/>
      </w:tabs>
      <w:spacing w:line="360" w:lineRule="auto"/>
      <w:ind w:left="207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013899"/>
    <w:pPr>
      <w:spacing w:before="240" w:line="259" w:lineRule="auto"/>
      <w:outlineLvl w:val="9"/>
    </w:pPr>
    <w:rPr>
      <w:b w:val="0"/>
      <w:bCs w:val="0"/>
      <w:sz w:val="32"/>
      <w:szCs w:val="32"/>
    </w:rPr>
  </w:style>
  <w:style w:type="paragraph" w:styleId="BodyText">
    <w:name w:val="Body Text"/>
    <w:basedOn w:val="Normal"/>
    <w:link w:val="BodyTextChar"/>
    <w:uiPriority w:val="1"/>
    <w:qFormat/>
    <w:rsid w:val="00426F0D"/>
    <w:pPr>
      <w:widowControl w:val="0"/>
      <w:autoSpaceDE w:val="0"/>
      <w:autoSpaceDN w:val="0"/>
    </w:pPr>
    <w:rPr>
      <w:sz w:val="28"/>
      <w:szCs w:val="28"/>
      <w:lang w:bidi="en-US"/>
    </w:rPr>
  </w:style>
  <w:style w:type="character" w:customStyle="1" w:styleId="BodyTextChar">
    <w:name w:val="Body Text Char"/>
    <w:basedOn w:val="DefaultParagraphFont"/>
    <w:link w:val="BodyText"/>
    <w:uiPriority w:val="1"/>
    <w:rsid w:val="00426F0D"/>
    <w:rPr>
      <w:rFonts w:eastAsia="Times New Roman" w:cs="Times New Roman"/>
      <w:sz w:val="28"/>
      <w:szCs w:val="28"/>
      <w:lang w:bidi="en-US"/>
    </w:rPr>
  </w:style>
  <w:style w:type="table" w:customStyle="1" w:styleId="PlainTable11">
    <w:name w:val="Plain Table 11"/>
    <w:basedOn w:val="TableNormal"/>
    <w:uiPriority w:val="41"/>
    <w:rsid w:val="00A970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A9700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ListParagraph">
    <w:name w:val="List Paragraph"/>
    <w:basedOn w:val="Normal"/>
    <w:link w:val="ListParagraphChar"/>
    <w:uiPriority w:val="34"/>
    <w:qFormat/>
    <w:rsid w:val="00DC0103"/>
    <w:pPr>
      <w:spacing w:after="160" w:line="259" w:lineRule="auto"/>
      <w:ind w:left="720"/>
      <w:contextualSpacing/>
    </w:pPr>
    <w:rPr>
      <w:rFonts w:eastAsiaTheme="minorHAnsi" w:cstheme="minorBidi"/>
      <w:sz w:val="26"/>
      <w:szCs w:val="22"/>
    </w:rPr>
  </w:style>
  <w:style w:type="paragraph" w:styleId="FootnoteText">
    <w:name w:val="footnote text"/>
    <w:basedOn w:val="Normal"/>
    <w:link w:val="FootnoteTextChar"/>
    <w:uiPriority w:val="99"/>
    <w:semiHidden/>
    <w:unhideWhenUsed/>
    <w:rsid w:val="00562758"/>
    <w:rPr>
      <w:sz w:val="20"/>
      <w:szCs w:val="20"/>
    </w:rPr>
  </w:style>
  <w:style w:type="character" w:customStyle="1" w:styleId="FootnoteTextChar">
    <w:name w:val="Footnote Text Char"/>
    <w:basedOn w:val="DefaultParagraphFont"/>
    <w:link w:val="FootnoteText"/>
    <w:uiPriority w:val="99"/>
    <w:semiHidden/>
    <w:rsid w:val="00562758"/>
    <w:rPr>
      <w:rFonts w:eastAsia="Times New Roman" w:cs="Times New Roman"/>
      <w:sz w:val="20"/>
      <w:szCs w:val="20"/>
    </w:rPr>
  </w:style>
  <w:style w:type="character" w:styleId="FootnoteReference">
    <w:name w:val="footnote reference"/>
    <w:basedOn w:val="DefaultParagraphFont"/>
    <w:uiPriority w:val="99"/>
    <w:semiHidden/>
    <w:unhideWhenUsed/>
    <w:rsid w:val="00562758"/>
    <w:rPr>
      <w:vertAlign w:val="superscript"/>
    </w:rPr>
  </w:style>
  <w:style w:type="paragraph" w:customStyle="1" w:styleId="hinh">
    <w:name w:val="hinh"/>
    <w:basedOn w:val="Nidungvnbn"/>
    <w:link w:val="hinhChar"/>
    <w:qFormat/>
    <w:rsid w:val="000967F7"/>
    <w:pPr>
      <w:ind w:firstLine="0"/>
    </w:pPr>
  </w:style>
  <w:style w:type="paragraph" w:customStyle="1" w:styleId="bang">
    <w:name w:val="bang"/>
    <w:basedOn w:val="ListParagraph"/>
    <w:link w:val="bangChar"/>
    <w:qFormat/>
    <w:rsid w:val="000967F7"/>
    <w:pPr>
      <w:ind w:left="1104" w:firstLine="336"/>
    </w:pPr>
    <w:rPr>
      <w:szCs w:val="26"/>
    </w:rPr>
  </w:style>
  <w:style w:type="character" w:customStyle="1" w:styleId="hinhChar">
    <w:name w:val="hinh Char"/>
    <w:basedOn w:val="NidungvnbnChar"/>
    <w:link w:val="hinh"/>
    <w:rsid w:val="000967F7"/>
    <w:rPr>
      <w:rFonts w:eastAsia="Times New Roman" w:cs="Times New Roman"/>
      <w:sz w:val="26"/>
      <w:szCs w:val="26"/>
    </w:rPr>
  </w:style>
  <w:style w:type="paragraph" w:customStyle="1" w:styleId="danhmucbang">
    <w:name w:val="danhmucbang"/>
    <w:basedOn w:val="Bngbiu-nidung"/>
    <w:link w:val="danhmucbangChar"/>
    <w:qFormat/>
    <w:rsid w:val="000967F7"/>
    <w:pPr>
      <w:ind w:left="720"/>
    </w:pPr>
  </w:style>
  <w:style w:type="character" w:customStyle="1" w:styleId="ListParagraphChar">
    <w:name w:val="List Paragraph Char"/>
    <w:basedOn w:val="DefaultParagraphFont"/>
    <w:link w:val="ListParagraph"/>
    <w:uiPriority w:val="34"/>
    <w:rsid w:val="000967F7"/>
    <w:rPr>
      <w:sz w:val="26"/>
    </w:rPr>
  </w:style>
  <w:style w:type="character" w:customStyle="1" w:styleId="bangChar">
    <w:name w:val="bang Char"/>
    <w:basedOn w:val="ListParagraphChar"/>
    <w:link w:val="bang"/>
    <w:rsid w:val="000967F7"/>
    <w:rPr>
      <w:sz w:val="26"/>
      <w:szCs w:val="26"/>
    </w:rPr>
  </w:style>
  <w:style w:type="paragraph" w:customStyle="1" w:styleId="BNGDM">
    <w:name w:val="BẢNG DM"/>
    <w:basedOn w:val="bang"/>
    <w:next w:val="bang"/>
    <w:link w:val="BNGDMChar"/>
    <w:qFormat/>
    <w:rsid w:val="00737205"/>
    <w:pPr>
      <w:ind w:left="720"/>
    </w:pPr>
  </w:style>
  <w:style w:type="character" w:customStyle="1" w:styleId="danhmucbangChar">
    <w:name w:val="danhmucbang Char"/>
    <w:basedOn w:val="Bngbiu-nidungChar"/>
    <w:link w:val="danhmucbang"/>
    <w:rsid w:val="000967F7"/>
    <w:rPr>
      <w:rFonts w:eastAsia="Times New Roman" w:cs="Times New Roman"/>
      <w:sz w:val="26"/>
      <w:szCs w:val="26"/>
    </w:rPr>
  </w:style>
  <w:style w:type="character" w:customStyle="1" w:styleId="BNGDMChar">
    <w:name w:val="BẢNG DM Char"/>
    <w:basedOn w:val="bangChar"/>
    <w:link w:val="BNGDM"/>
    <w:rsid w:val="00737205"/>
    <w:rPr>
      <w:sz w:val="26"/>
      <w:szCs w:val="26"/>
    </w:rPr>
  </w:style>
  <w:style w:type="paragraph" w:customStyle="1" w:styleId="TableParagraph">
    <w:name w:val="Table Paragraph"/>
    <w:basedOn w:val="Normal"/>
    <w:uiPriority w:val="1"/>
    <w:qFormat/>
    <w:rsid w:val="000D2F9D"/>
    <w:pPr>
      <w:widowControl w:val="0"/>
      <w:autoSpaceDE w:val="0"/>
      <w:autoSpaceDN w:val="0"/>
      <w:ind w:left="100"/>
    </w:pPr>
    <w:rPr>
      <w:sz w:val="22"/>
      <w:szCs w:val="22"/>
    </w:rPr>
  </w:style>
  <w:style w:type="character" w:styleId="FollowedHyperlink">
    <w:name w:val="FollowedHyperlink"/>
    <w:basedOn w:val="DefaultParagraphFont"/>
    <w:uiPriority w:val="99"/>
    <w:semiHidden/>
    <w:unhideWhenUsed/>
    <w:rsid w:val="00A433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596462">
      <w:bodyDiv w:val="1"/>
      <w:marLeft w:val="0"/>
      <w:marRight w:val="0"/>
      <w:marTop w:val="0"/>
      <w:marBottom w:val="0"/>
      <w:divBdr>
        <w:top w:val="none" w:sz="0" w:space="0" w:color="auto"/>
        <w:left w:val="none" w:sz="0" w:space="0" w:color="auto"/>
        <w:bottom w:val="none" w:sz="0" w:space="0" w:color="auto"/>
        <w:right w:val="none" w:sz="0" w:space="0" w:color="auto"/>
      </w:divBdr>
    </w:div>
    <w:div w:id="810251843">
      <w:bodyDiv w:val="1"/>
      <w:marLeft w:val="0"/>
      <w:marRight w:val="0"/>
      <w:marTop w:val="0"/>
      <w:marBottom w:val="0"/>
      <w:divBdr>
        <w:top w:val="none" w:sz="0" w:space="0" w:color="auto"/>
        <w:left w:val="none" w:sz="0" w:space="0" w:color="auto"/>
        <w:bottom w:val="none" w:sz="0" w:space="0" w:color="auto"/>
        <w:right w:val="none" w:sz="0" w:space="0" w:color="auto"/>
      </w:divBdr>
      <w:divsChild>
        <w:div w:id="1917933850">
          <w:marLeft w:val="0"/>
          <w:marRight w:val="0"/>
          <w:marTop w:val="0"/>
          <w:marBottom w:val="240"/>
          <w:divBdr>
            <w:top w:val="none" w:sz="0" w:space="0" w:color="auto"/>
            <w:left w:val="none" w:sz="0" w:space="0" w:color="auto"/>
            <w:bottom w:val="none" w:sz="0" w:space="0" w:color="auto"/>
            <w:right w:val="none" w:sz="0" w:space="0" w:color="auto"/>
          </w:divBdr>
        </w:div>
        <w:div w:id="501235419">
          <w:marLeft w:val="0"/>
          <w:marRight w:val="0"/>
          <w:marTop w:val="0"/>
          <w:marBottom w:val="240"/>
          <w:divBdr>
            <w:top w:val="none" w:sz="0" w:space="0" w:color="auto"/>
            <w:left w:val="none" w:sz="0" w:space="0" w:color="auto"/>
            <w:bottom w:val="none" w:sz="0" w:space="0" w:color="auto"/>
            <w:right w:val="none" w:sz="0" w:space="0" w:color="auto"/>
          </w:divBdr>
        </w:div>
        <w:div w:id="702826253">
          <w:marLeft w:val="0"/>
          <w:marRight w:val="0"/>
          <w:marTop w:val="0"/>
          <w:marBottom w:val="240"/>
          <w:divBdr>
            <w:top w:val="none" w:sz="0" w:space="0" w:color="auto"/>
            <w:left w:val="none" w:sz="0" w:space="0" w:color="auto"/>
            <w:bottom w:val="none" w:sz="0" w:space="0" w:color="auto"/>
            <w:right w:val="none" w:sz="0" w:space="0" w:color="auto"/>
          </w:divBdr>
        </w:div>
        <w:div w:id="1095596215">
          <w:marLeft w:val="0"/>
          <w:marRight w:val="0"/>
          <w:marTop w:val="0"/>
          <w:marBottom w:val="240"/>
          <w:divBdr>
            <w:top w:val="none" w:sz="0" w:space="0" w:color="auto"/>
            <w:left w:val="none" w:sz="0" w:space="0" w:color="auto"/>
            <w:bottom w:val="none" w:sz="0" w:space="0" w:color="auto"/>
            <w:right w:val="none" w:sz="0" w:space="0" w:color="auto"/>
          </w:divBdr>
        </w:div>
      </w:divsChild>
    </w:div>
    <w:div w:id="890188032">
      <w:bodyDiv w:val="1"/>
      <w:marLeft w:val="0"/>
      <w:marRight w:val="0"/>
      <w:marTop w:val="0"/>
      <w:marBottom w:val="0"/>
      <w:divBdr>
        <w:top w:val="none" w:sz="0" w:space="0" w:color="auto"/>
        <w:left w:val="none" w:sz="0" w:space="0" w:color="auto"/>
        <w:bottom w:val="none" w:sz="0" w:space="0" w:color="auto"/>
        <w:right w:val="none" w:sz="0" w:space="0" w:color="auto"/>
      </w:divBdr>
      <w:divsChild>
        <w:div w:id="398678002">
          <w:marLeft w:val="0"/>
          <w:marRight w:val="0"/>
          <w:marTop w:val="0"/>
          <w:marBottom w:val="240"/>
          <w:divBdr>
            <w:top w:val="none" w:sz="0" w:space="0" w:color="auto"/>
            <w:left w:val="none" w:sz="0" w:space="0" w:color="auto"/>
            <w:bottom w:val="none" w:sz="0" w:space="0" w:color="auto"/>
            <w:right w:val="none" w:sz="0" w:space="0" w:color="auto"/>
          </w:divBdr>
        </w:div>
        <w:div w:id="848567105">
          <w:marLeft w:val="0"/>
          <w:marRight w:val="0"/>
          <w:marTop w:val="0"/>
          <w:marBottom w:val="240"/>
          <w:divBdr>
            <w:top w:val="none" w:sz="0" w:space="0" w:color="auto"/>
            <w:left w:val="none" w:sz="0" w:space="0" w:color="auto"/>
            <w:bottom w:val="none" w:sz="0" w:space="0" w:color="auto"/>
            <w:right w:val="none" w:sz="0" w:space="0" w:color="auto"/>
          </w:divBdr>
        </w:div>
        <w:div w:id="976186746">
          <w:marLeft w:val="0"/>
          <w:marRight w:val="0"/>
          <w:marTop w:val="0"/>
          <w:marBottom w:val="240"/>
          <w:divBdr>
            <w:top w:val="none" w:sz="0" w:space="0" w:color="auto"/>
            <w:left w:val="none" w:sz="0" w:space="0" w:color="auto"/>
            <w:bottom w:val="none" w:sz="0" w:space="0" w:color="auto"/>
            <w:right w:val="none" w:sz="0" w:space="0" w:color="auto"/>
          </w:divBdr>
        </w:div>
        <w:div w:id="372535822">
          <w:marLeft w:val="0"/>
          <w:marRight w:val="0"/>
          <w:marTop w:val="0"/>
          <w:marBottom w:val="240"/>
          <w:divBdr>
            <w:top w:val="none" w:sz="0" w:space="0" w:color="auto"/>
            <w:left w:val="none" w:sz="0" w:space="0" w:color="auto"/>
            <w:bottom w:val="none" w:sz="0" w:space="0" w:color="auto"/>
            <w:right w:val="none" w:sz="0" w:space="0" w:color="auto"/>
          </w:divBdr>
        </w:div>
      </w:divsChild>
    </w:div>
    <w:div w:id="1079911107">
      <w:bodyDiv w:val="1"/>
      <w:marLeft w:val="0"/>
      <w:marRight w:val="0"/>
      <w:marTop w:val="0"/>
      <w:marBottom w:val="0"/>
      <w:divBdr>
        <w:top w:val="none" w:sz="0" w:space="0" w:color="auto"/>
        <w:left w:val="none" w:sz="0" w:space="0" w:color="auto"/>
        <w:bottom w:val="none" w:sz="0" w:space="0" w:color="auto"/>
        <w:right w:val="none" w:sz="0" w:space="0" w:color="auto"/>
      </w:divBdr>
      <w:divsChild>
        <w:div w:id="2048795265">
          <w:marLeft w:val="547"/>
          <w:marRight w:val="0"/>
          <w:marTop w:val="0"/>
          <w:marBottom w:val="0"/>
          <w:divBdr>
            <w:top w:val="none" w:sz="0" w:space="0" w:color="auto"/>
            <w:left w:val="none" w:sz="0" w:space="0" w:color="auto"/>
            <w:bottom w:val="none" w:sz="0" w:space="0" w:color="auto"/>
            <w:right w:val="none" w:sz="0" w:space="0" w:color="auto"/>
          </w:divBdr>
        </w:div>
      </w:divsChild>
    </w:div>
    <w:div w:id="1117604515">
      <w:bodyDiv w:val="1"/>
      <w:marLeft w:val="0"/>
      <w:marRight w:val="0"/>
      <w:marTop w:val="0"/>
      <w:marBottom w:val="0"/>
      <w:divBdr>
        <w:top w:val="none" w:sz="0" w:space="0" w:color="auto"/>
        <w:left w:val="none" w:sz="0" w:space="0" w:color="auto"/>
        <w:bottom w:val="none" w:sz="0" w:space="0" w:color="auto"/>
        <w:right w:val="none" w:sz="0" w:space="0" w:color="auto"/>
      </w:divBdr>
    </w:div>
    <w:div w:id="1237474333">
      <w:bodyDiv w:val="1"/>
      <w:marLeft w:val="0"/>
      <w:marRight w:val="0"/>
      <w:marTop w:val="0"/>
      <w:marBottom w:val="0"/>
      <w:divBdr>
        <w:top w:val="none" w:sz="0" w:space="0" w:color="auto"/>
        <w:left w:val="none" w:sz="0" w:space="0" w:color="auto"/>
        <w:bottom w:val="none" w:sz="0" w:space="0" w:color="auto"/>
        <w:right w:val="none" w:sz="0" w:space="0" w:color="auto"/>
      </w:divBdr>
      <w:divsChild>
        <w:div w:id="117459221">
          <w:marLeft w:val="0"/>
          <w:marRight w:val="0"/>
          <w:marTop w:val="300"/>
          <w:marBottom w:val="150"/>
          <w:divBdr>
            <w:top w:val="none" w:sz="0" w:space="0" w:color="auto"/>
            <w:left w:val="none" w:sz="0" w:space="0" w:color="auto"/>
            <w:bottom w:val="none" w:sz="0" w:space="0" w:color="auto"/>
            <w:right w:val="none" w:sz="0" w:space="0" w:color="auto"/>
          </w:divBdr>
        </w:div>
        <w:div w:id="1049912606">
          <w:marLeft w:val="0"/>
          <w:marRight w:val="0"/>
          <w:marTop w:val="300"/>
          <w:marBottom w:val="150"/>
          <w:divBdr>
            <w:top w:val="none" w:sz="0" w:space="0" w:color="auto"/>
            <w:left w:val="none" w:sz="0" w:space="0" w:color="auto"/>
            <w:bottom w:val="none" w:sz="0" w:space="0" w:color="auto"/>
            <w:right w:val="none" w:sz="0" w:space="0" w:color="auto"/>
          </w:divBdr>
        </w:div>
      </w:divsChild>
    </w:div>
    <w:div w:id="1349408285">
      <w:bodyDiv w:val="1"/>
      <w:marLeft w:val="0"/>
      <w:marRight w:val="0"/>
      <w:marTop w:val="0"/>
      <w:marBottom w:val="0"/>
      <w:divBdr>
        <w:top w:val="none" w:sz="0" w:space="0" w:color="auto"/>
        <w:left w:val="none" w:sz="0" w:space="0" w:color="auto"/>
        <w:bottom w:val="none" w:sz="0" w:space="0" w:color="auto"/>
        <w:right w:val="none" w:sz="0" w:space="0" w:color="auto"/>
      </w:divBdr>
      <w:divsChild>
        <w:div w:id="1741751755">
          <w:marLeft w:val="547"/>
          <w:marRight w:val="0"/>
          <w:marTop w:val="200"/>
          <w:marBottom w:val="0"/>
          <w:divBdr>
            <w:top w:val="none" w:sz="0" w:space="0" w:color="auto"/>
            <w:left w:val="none" w:sz="0" w:space="0" w:color="auto"/>
            <w:bottom w:val="none" w:sz="0" w:space="0" w:color="auto"/>
            <w:right w:val="none" w:sz="0" w:space="0" w:color="auto"/>
          </w:divBdr>
        </w:div>
        <w:div w:id="1931309302">
          <w:marLeft w:val="547"/>
          <w:marRight w:val="0"/>
          <w:marTop w:val="200"/>
          <w:marBottom w:val="0"/>
          <w:divBdr>
            <w:top w:val="none" w:sz="0" w:space="0" w:color="auto"/>
            <w:left w:val="none" w:sz="0" w:space="0" w:color="auto"/>
            <w:bottom w:val="none" w:sz="0" w:space="0" w:color="auto"/>
            <w:right w:val="none" w:sz="0" w:space="0" w:color="auto"/>
          </w:divBdr>
        </w:div>
        <w:div w:id="1995061734">
          <w:marLeft w:val="547"/>
          <w:marRight w:val="0"/>
          <w:marTop w:val="200"/>
          <w:marBottom w:val="0"/>
          <w:divBdr>
            <w:top w:val="none" w:sz="0" w:space="0" w:color="auto"/>
            <w:left w:val="none" w:sz="0" w:space="0" w:color="auto"/>
            <w:bottom w:val="none" w:sz="0" w:space="0" w:color="auto"/>
            <w:right w:val="none" w:sz="0" w:space="0" w:color="auto"/>
          </w:divBdr>
        </w:div>
        <w:div w:id="1393774260">
          <w:marLeft w:val="547"/>
          <w:marRight w:val="0"/>
          <w:marTop w:val="200"/>
          <w:marBottom w:val="0"/>
          <w:divBdr>
            <w:top w:val="none" w:sz="0" w:space="0" w:color="auto"/>
            <w:left w:val="none" w:sz="0" w:space="0" w:color="auto"/>
            <w:bottom w:val="none" w:sz="0" w:space="0" w:color="auto"/>
            <w:right w:val="none" w:sz="0" w:space="0" w:color="auto"/>
          </w:divBdr>
        </w:div>
        <w:div w:id="1709793885">
          <w:marLeft w:val="547"/>
          <w:marRight w:val="0"/>
          <w:marTop w:val="200"/>
          <w:marBottom w:val="0"/>
          <w:divBdr>
            <w:top w:val="none" w:sz="0" w:space="0" w:color="auto"/>
            <w:left w:val="none" w:sz="0" w:space="0" w:color="auto"/>
            <w:bottom w:val="none" w:sz="0" w:space="0" w:color="auto"/>
            <w:right w:val="none" w:sz="0" w:space="0" w:color="auto"/>
          </w:divBdr>
        </w:div>
        <w:div w:id="1233738277">
          <w:marLeft w:val="547"/>
          <w:marRight w:val="0"/>
          <w:marTop w:val="200"/>
          <w:marBottom w:val="0"/>
          <w:divBdr>
            <w:top w:val="none" w:sz="0" w:space="0" w:color="auto"/>
            <w:left w:val="none" w:sz="0" w:space="0" w:color="auto"/>
            <w:bottom w:val="none" w:sz="0" w:space="0" w:color="auto"/>
            <w:right w:val="none" w:sz="0" w:space="0" w:color="auto"/>
          </w:divBdr>
        </w:div>
      </w:divsChild>
    </w:div>
    <w:div w:id="139265180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22570605">
      <w:bodyDiv w:val="1"/>
      <w:marLeft w:val="0"/>
      <w:marRight w:val="0"/>
      <w:marTop w:val="0"/>
      <w:marBottom w:val="0"/>
      <w:divBdr>
        <w:top w:val="none" w:sz="0" w:space="0" w:color="auto"/>
        <w:left w:val="none" w:sz="0" w:space="0" w:color="auto"/>
        <w:bottom w:val="none" w:sz="0" w:space="0" w:color="auto"/>
        <w:right w:val="none" w:sz="0" w:space="0" w:color="auto"/>
      </w:divBdr>
      <w:divsChild>
        <w:div w:id="1204513485">
          <w:marLeft w:val="547"/>
          <w:marRight w:val="0"/>
          <w:marTop w:val="0"/>
          <w:marBottom w:val="0"/>
          <w:divBdr>
            <w:top w:val="none" w:sz="0" w:space="0" w:color="auto"/>
            <w:left w:val="none" w:sz="0" w:space="0" w:color="auto"/>
            <w:bottom w:val="none" w:sz="0" w:space="0" w:color="auto"/>
            <w:right w:val="none" w:sz="0" w:space="0" w:color="auto"/>
          </w:divBdr>
        </w:div>
      </w:divsChild>
    </w:div>
    <w:div w:id="1707563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python.org/downloads/" TargetMode="External"/><Relationship Id="rId25" Type="http://schemas.openxmlformats.org/officeDocument/2006/relationships/image" Target="media/image15.png"/><Relationship Id="rId33" Type="http://schemas.openxmlformats.org/officeDocument/2006/relationships/hyperlink" Target="https://github.com/bukosabino/ta?fbclid=IwAR0fNa-pIaLcmaTQ8oCgKJkK3rJLpjej3xZkHzy-katKtu_-IlrHi8nrJx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geeksforgeeks.org/data-mining-kdd-process/" TargetMode="External"/><Relationship Id="rId9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jmartinezheras/reproduce-stock-market-direction-random-forests?fbclid=IwAR1o37ck8L1eLcqnPmJVJU3Tg-Me5S94TqgGgfefgMBPP2iB-XN-VrgENA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vi.wikipedia.org/wiki/Khai_ph%C3%A1_d%E1%BB%AF_li%E1%BB%87u"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www.quantopian.com/posts/technical-analysis-indicators-without-talib-code?fbclid=IwAR17dLC1DRFPFQNndMFQiDXO-ONXtpD7yJKyi-FRhVzComw-ROqs7kWEc6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en.wikipedia.org/wiki/Main_Page" TargetMode="External"/><Relationship Id="rId30" Type="http://schemas.openxmlformats.org/officeDocument/2006/relationships/hyperlink" Target="https://technical-analysis-library-in-python.readthedocs.io/en/latest/" TargetMode="External"/><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KHOACNTT02\Desktop\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B8515-89DE-42AC-9A4B-2E4AC3AA4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Template_TrinhbayDoAn1,2,Ungdung.dotx</Template>
  <TotalTime>2</TotalTime>
  <Pages>41</Pages>
  <Words>5573</Words>
  <Characters>31772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ROOT</cp:lastModifiedBy>
  <cp:revision>3</cp:revision>
  <cp:lastPrinted>2019-06-22T08:24:00Z</cp:lastPrinted>
  <dcterms:created xsi:type="dcterms:W3CDTF">2019-06-22T08:24:00Z</dcterms:created>
  <dcterms:modified xsi:type="dcterms:W3CDTF">2019-06-22T08:25:00Z</dcterms:modified>
</cp:coreProperties>
</file>